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id w:val="1810832086"/>
        <w:docPartObj>
          <w:docPartGallery w:val="Cover Pages"/>
          <w:docPartUnique/>
        </w:docPartObj>
      </w:sdtPr>
      <w:sdtEndPr>
        <w:rPr>
          <w:b w:val="0"/>
          <w:bCs w:val="0"/>
        </w:rPr>
      </w:sdtEndPr>
      <w:sdtContent>
        <w:p w14:paraId="5635F22C" w14:textId="77777777" w:rsidR="00CA55AD" w:rsidRPr="002E1075" w:rsidRDefault="00CA55AD" w:rsidP="002E1075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ФЕДЕРАЛЬНОЕ ГОСУДАРСТВЕННОЕ БЮДЖЕТНОЕ ОБРАЗОВАТЕЛЬНОЕ</w:t>
          </w:r>
        </w:p>
        <w:p w14:paraId="6E985A9F" w14:textId="77777777" w:rsidR="00CA55AD" w:rsidRPr="002E1075" w:rsidRDefault="00CA55AD" w:rsidP="002E1075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УЧРЕЖДЕНИЕ ВЫСШЕГО ОБРАЗОВАНИЯ</w:t>
          </w:r>
        </w:p>
        <w:p w14:paraId="65D98164" w14:textId="77777777" w:rsidR="00CA55AD" w:rsidRPr="002E1075" w:rsidRDefault="00CA55AD" w:rsidP="002E1075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«САНКТ-ПЕТЕРБУРГСКИЙ ГОСУДАРСТВЕННЫЙ УНИВЕРСИТЕТ ТЕЛЕКОММУНИКАЦИЙ ИМ. ПРОФ. М.А. БОНЧ-БРУЕВИЧА»</w:t>
          </w:r>
        </w:p>
        <w:p w14:paraId="6445CE70" w14:textId="77777777" w:rsidR="00CA55AD" w:rsidRPr="002E1075" w:rsidRDefault="00CA55AD" w:rsidP="002E1075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(СПбГУТ)</w:t>
          </w:r>
        </w:p>
        <w:p w14:paraId="650D9B37" w14:textId="77777777" w:rsidR="00CA55AD" w:rsidRPr="002E1075" w:rsidRDefault="00CA55AD" w:rsidP="002E1075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</w:p>
        <w:p w14:paraId="560888D6" w14:textId="77777777" w:rsidR="00CA55AD" w:rsidRPr="002E1075" w:rsidRDefault="00CA55AD" w:rsidP="002E1075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АРХАНГЕЛЬСКИЙ КОЛЛЕДЖ ТЕЛЕКОММУНИКАЦИЙ</w:t>
          </w:r>
        </w:p>
        <w:p w14:paraId="20765D40" w14:textId="77777777" w:rsidR="00CA55AD" w:rsidRPr="002E1075" w:rsidRDefault="00CA55AD" w:rsidP="002E1075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ИМ. Б.Л. РОЗИНГА (ФИЛИАЛ) СПбГУТ</w:t>
          </w:r>
        </w:p>
        <w:p w14:paraId="77E41C1D" w14:textId="77777777" w:rsidR="00CA55AD" w:rsidRPr="002E1075" w:rsidRDefault="00CA55AD" w:rsidP="002E1075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(АКТ (ф) СПбГУТ)</w:t>
          </w:r>
        </w:p>
        <w:p w14:paraId="051789C3" w14:textId="77777777" w:rsidR="00987D68" w:rsidRPr="00843A22" w:rsidRDefault="00987D68" w:rsidP="00987D68">
          <w:pPr>
            <w:jc w:val="center"/>
            <w:rPr>
              <w:bCs/>
            </w:rPr>
          </w:pPr>
        </w:p>
        <w:p w14:paraId="730CAFD0" w14:textId="77777777" w:rsidR="00987D68" w:rsidRPr="00843A22" w:rsidRDefault="00987D68" w:rsidP="00987D68">
          <w:pPr>
            <w:jc w:val="center"/>
            <w:rPr>
              <w:bCs/>
            </w:rPr>
          </w:pPr>
        </w:p>
        <w:p w14:paraId="48C1C4AF" w14:textId="77777777" w:rsidR="00987D68" w:rsidRDefault="00987D68" w:rsidP="00987D68">
          <w:pPr>
            <w:jc w:val="center"/>
            <w:rPr>
              <w:bCs/>
            </w:rPr>
          </w:pPr>
        </w:p>
        <w:p w14:paraId="4CA34CCF" w14:textId="77777777" w:rsidR="00987D68" w:rsidRDefault="00987D68" w:rsidP="00987D68">
          <w:pPr>
            <w:jc w:val="center"/>
            <w:rPr>
              <w:bCs/>
            </w:rPr>
          </w:pPr>
        </w:p>
        <w:p w14:paraId="2FC675DF" w14:textId="77777777" w:rsidR="00987D68" w:rsidRDefault="00987D68" w:rsidP="00987D68">
          <w:pPr>
            <w:jc w:val="center"/>
            <w:rPr>
              <w:bCs/>
            </w:rPr>
          </w:pPr>
        </w:p>
        <w:p w14:paraId="6BA4A93A" w14:textId="77777777" w:rsidR="00987D68" w:rsidRPr="00843A22" w:rsidRDefault="00987D68" w:rsidP="00987D68">
          <w:pPr>
            <w:jc w:val="center"/>
            <w:rPr>
              <w:bCs/>
            </w:rPr>
          </w:pPr>
        </w:p>
        <w:p w14:paraId="26FCFF46" w14:textId="77777777" w:rsidR="00CA55AD" w:rsidRPr="002E1075" w:rsidRDefault="00987D68" w:rsidP="002E1075">
          <w:pPr>
            <w:widowControl w:val="0"/>
            <w:jc w:val="center"/>
            <w:rPr>
              <w:rFonts w:eastAsia="Times New Roman" w:cs="Times New Roman"/>
              <w:b/>
              <w:kern w:val="0"/>
              <w:sz w:val="56"/>
              <w:szCs w:val="24"/>
              <w:lang w:eastAsia="ru-RU"/>
              <w14:ligatures w14:val="none"/>
            </w:rPr>
          </w:pPr>
          <w:r>
            <w:rPr>
              <w:rFonts w:eastAsia="Times New Roman" w:cs="Times New Roman"/>
              <w:b/>
              <w:kern w:val="0"/>
              <w:sz w:val="56"/>
              <w:szCs w:val="24"/>
              <w:lang w:eastAsia="ru-RU"/>
              <w14:ligatures w14:val="none"/>
            </w:rPr>
            <w:t>КУРСОВОЙ ПРОЕКТ</w:t>
          </w:r>
        </w:p>
        <w:p w14:paraId="52D9D4CE" w14:textId="77777777" w:rsidR="00CA55AD" w:rsidRPr="00987D68" w:rsidRDefault="00987D68" w:rsidP="00987D68">
          <w:pPr>
            <w:widowControl w:val="0"/>
            <w:spacing w:before="120"/>
            <w:jc w:val="center"/>
            <w:rPr>
              <w:rFonts w:eastAsia="Times New Roman" w:cs="Times New Roman"/>
              <w:bCs/>
              <w:kern w:val="0"/>
              <w:sz w:val="40"/>
              <w:szCs w:val="16"/>
              <w:lang w:eastAsia="ru-RU"/>
              <w14:ligatures w14:val="none"/>
            </w:rPr>
          </w:pPr>
          <w:r w:rsidRPr="00987D68">
            <w:rPr>
              <w:rFonts w:eastAsia="Times New Roman" w:cs="Times New Roman"/>
              <w:bCs/>
              <w:kern w:val="0"/>
              <w:sz w:val="40"/>
              <w:szCs w:val="16"/>
              <w:lang w:eastAsia="ru-RU"/>
              <w14:ligatures w14:val="none"/>
            </w:rPr>
            <w:t>НА ТЕМУ</w:t>
          </w:r>
        </w:p>
        <w:tbl>
          <w:tblPr>
            <w:tblW w:w="0" w:type="auto"/>
            <w:tblBorders>
              <w:insideH w:val="single" w:sz="8" w:space="0" w:color="auto"/>
              <w:insideV w:val="single" w:sz="8" w:space="0" w:color="auto"/>
            </w:tblBorders>
            <w:tblLook w:val="04A0" w:firstRow="1" w:lastRow="0" w:firstColumn="1" w:lastColumn="0" w:noHBand="0" w:noVBand="1"/>
          </w:tblPr>
          <w:tblGrid>
            <w:gridCol w:w="9354"/>
          </w:tblGrid>
          <w:tr w:rsidR="00CA55AD" w:rsidRPr="002E1075" w14:paraId="01B32CB9" w14:textId="77777777">
            <w:trPr>
              <w:trHeight w:val="680"/>
            </w:trPr>
            <w:tc>
              <w:tcPr>
                <w:tcW w:w="9354" w:type="dxa"/>
                <w:vAlign w:val="bottom"/>
              </w:tcPr>
              <w:p w14:paraId="09C5BB68" w14:textId="4821956F" w:rsidR="00CA55AD" w:rsidRPr="00084431" w:rsidRDefault="00987D68" w:rsidP="005F430B">
                <w:pPr>
                  <w:widowControl w:val="0"/>
                  <w:ind w:left="-113" w:right="-113"/>
                  <w:jc w:val="center"/>
                  <w:rPr>
                    <w:rFonts w:eastAsia="Times New Roman" w:cs="Times New Roman"/>
                    <w:kern w:val="0"/>
                    <w:sz w:val="40"/>
                    <w:szCs w:val="40"/>
                    <w:lang w:eastAsia="ru-RU"/>
                    <w14:ligatures w14:val="none"/>
                  </w:rPr>
                </w:pPr>
                <w:r>
                  <w:rPr>
                    <w:rFonts w:eastAsia="Times New Roman" w:cs="Times New Roman"/>
                    <w:kern w:val="0"/>
                    <w:sz w:val="40"/>
                    <w:szCs w:val="40"/>
                    <w:lang w:eastAsia="ru-RU"/>
                    <w14:ligatures w14:val="none"/>
                  </w:rPr>
                  <w:t>РАЗРАБОТКА</w:t>
                </w:r>
                <w:r w:rsidR="00B94282">
                  <w:rPr>
                    <w:rFonts w:eastAsia="Times New Roman" w:cs="Times New Roman"/>
                    <w:kern w:val="0"/>
                    <w:sz w:val="40"/>
                    <w:szCs w:val="40"/>
                    <w:lang w:eastAsia="ru-RU"/>
                    <w14:ligatures w14:val="none"/>
                  </w:rPr>
                  <w:t xml:space="preserve"> ПОДСИСТЕМЫ</w:t>
                </w:r>
              </w:p>
            </w:tc>
          </w:tr>
          <w:tr w:rsidR="00084431" w:rsidRPr="002E1075" w14:paraId="68F6BF88" w14:textId="77777777" w:rsidTr="00084431">
            <w:trPr>
              <w:trHeight w:val="680"/>
            </w:trPr>
            <w:tc>
              <w:tcPr>
                <w:tcW w:w="9354" w:type="dxa"/>
                <w:vAlign w:val="bottom"/>
              </w:tcPr>
              <w:p w14:paraId="51C76190" w14:textId="13D58D3A" w:rsidR="00084431" w:rsidRPr="00084431" w:rsidRDefault="00FC3963" w:rsidP="00B94282">
                <w:pPr>
                  <w:widowControl w:val="0"/>
                  <w:ind w:left="-113" w:right="-113"/>
                  <w:jc w:val="center"/>
                  <w:rPr>
                    <w:rFonts w:eastAsia="Times New Roman" w:cs="Times New Roman"/>
                    <w:kern w:val="0"/>
                    <w:sz w:val="40"/>
                    <w:szCs w:val="40"/>
                    <w:lang w:eastAsia="ru-RU"/>
                    <w14:ligatures w14:val="none"/>
                  </w:rPr>
                </w:pPr>
                <w:r>
                  <w:rPr>
                    <w:rFonts w:eastAsia="Times New Roman" w:cs="Times New Roman"/>
                    <w:kern w:val="0"/>
                    <w:sz w:val="40"/>
                    <w:szCs w:val="40"/>
                    <w:lang w:eastAsia="ru-RU"/>
                    <w14:ligatures w14:val="none"/>
                  </w:rPr>
                  <w:t>«ИНТИ. УЧЁТ ПРОЕКТОВ»</w:t>
                </w:r>
              </w:p>
            </w:tc>
          </w:tr>
          <w:tr w:rsidR="00084431" w:rsidRPr="002E1075" w14:paraId="7F38B40C" w14:textId="77777777" w:rsidTr="00084431">
            <w:trPr>
              <w:trHeight w:val="680"/>
            </w:trPr>
            <w:tc>
              <w:tcPr>
                <w:tcW w:w="9354" w:type="dxa"/>
                <w:vAlign w:val="bottom"/>
              </w:tcPr>
              <w:p w14:paraId="5D1EBCAA" w14:textId="3E1AC428" w:rsidR="00084431" w:rsidRPr="00084431" w:rsidRDefault="0028590A" w:rsidP="00084431">
                <w:pPr>
                  <w:widowControl w:val="0"/>
                  <w:ind w:right="60"/>
                  <w:jc w:val="center"/>
                  <w:rPr>
                    <w:rFonts w:eastAsia="Times New Roman" w:cs="Times New Roman"/>
                    <w:kern w:val="0"/>
                    <w:sz w:val="40"/>
                    <w:szCs w:val="40"/>
                    <w:lang w:eastAsia="ru-RU"/>
                    <w14:ligatures w14:val="none"/>
                  </w:rPr>
                </w:pPr>
                <w:r>
                  <w:rPr>
                    <w:sz w:val="40"/>
                    <w:szCs w:val="40"/>
                  </w:rPr>
                  <w:t>Л109</w:t>
                </w:r>
                <w:r w:rsidRPr="002A6308">
                  <w:rPr>
                    <w:sz w:val="40"/>
                    <w:szCs w:val="40"/>
                  </w:rPr>
                  <w:t xml:space="preserve">. </w:t>
                </w:r>
                <w:r>
                  <w:rPr>
                    <w:sz w:val="40"/>
                    <w:szCs w:val="40"/>
                  </w:rPr>
                  <w:t>2</w:t>
                </w:r>
                <w:r w:rsidRPr="00FC3963">
                  <w:rPr>
                    <w:sz w:val="40"/>
                    <w:szCs w:val="40"/>
                  </w:rPr>
                  <w:t>5</w:t>
                </w:r>
                <w:r w:rsidRPr="002A6308">
                  <w:rPr>
                    <w:sz w:val="40"/>
                    <w:szCs w:val="40"/>
                  </w:rPr>
                  <w:t>КП01. 0</w:t>
                </w:r>
                <w:r w:rsidR="00080F23">
                  <w:rPr>
                    <w:sz w:val="40"/>
                    <w:szCs w:val="40"/>
                  </w:rPr>
                  <w:t>11</w:t>
                </w:r>
                <w:r w:rsidRPr="002A6308">
                  <w:rPr>
                    <w:sz w:val="40"/>
                    <w:szCs w:val="40"/>
                  </w:rPr>
                  <w:t xml:space="preserve"> ПЗ</w:t>
                </w:r>
              </w:p>
            </w:tc>
          </w:tr>
          <w:tr w:rsidR="00CA55AD" w:rsidRPr="002E1075" w14:paraId="305BBD3B" w14:textId="77777777">
            <w:trPr>
              <w:trHeight w:val="227"/>
            </w:trPr>
            <w:tc>
              <w:tcPr>
                <w:tcW w:w="9354" w:type="dxa"/>
              </w:tcPr>
              <w:p w14:paraId="3D603EF3" w14:textId="77777777" w:rsidR="00CA55AD" w:rsidRPr="006E7F20" w:rsidRDefault="00F05CD7" w:rsidP="006E7F20">
                <w:pPr>
                  <w:widowControl w:val="0"/>
                  <w:tabs>
                    <w:tab w:val="center" w:pos="4820"/>
                  </w:tabs>
                  <w:jc w:val="center"/>
                  <w:rPr>
                    <w:sz w:val="22"/>
                  </w:rPr>
                </w:pPr>
                <w:r>
                  <w:rPr>
                    <w:sz w:val="22"/>
                  </w:rPr>
                  <w:t>(О</w:t>
                </w:r>
                <w:r w:rsidRPr="00843A22">
                  <w:rPr>
                    <w:sz w:val="22"/>
                  </w:rPr>
                  <w:t>бозначение документа</w:t>
                </w:r>
                <w:r>
                  <w:rPr>
                    <w:sz w:val="22"/>
                  </w:rPr>
                  <w:t>)</w:t>
                </w:r>
              </w:p>
            </w:tc>
          </w:tr>
        </w:tbl>
        <w:p w14:paraId="4A7748D0" w14:textId="77777777" w:rsidR="00CA55AD" w:rsidRDefault="00CA55AD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tbl>
          <w:tblPr>
            <w:tblW w:w="0" w:type="auto"/>
            <w:tblInd w:w="108" w:type="dxa"/>
            <w:tblBorders>
              <w:bottom w:val="single" w:sz="6" w:space="0" w:color="auto"/>
            </w:tblBorders>
            <w:tblLook w:val="04A0" w:firstRow="1" w:lastRow="0" w:firstColumn="1" w:lastColumn="0" w:noHBand="0" w:noVBand="1"/>
          </w:tblPr>
          <w:tblGrid>
            <w:gridCol w:w="9246"/>
          </w:tblGrid>
          <w:tr w:rsidR="00DE02B2" w14:paraId="4553BB4F" w14:textId="77777777">
            <w:trPr>
              <w:trHeight w:val="680"/>
            </w:trPr>
            <w:tc>
              <w:tcPr>
                <w:tcW w:w="9356" w:type="dxa"/>
                <w:tcBorders>
                  <w:bottom w:val="single" w:sz="6" w:space="0" w:color="auto"/>
                </w:tcBorders>
                <w:vAlign w:val="bottom"/>
              </w:tcPr>
              <w:p w14:paraId="5D313F3C" w14:textId="77777777" w:rsidR="00DE02B2" w:rsidRPr="002A6308" w:rsidRDefault="00DE02B2">
                <w:pPr>
                  <w:widowControl w:val="0"/>
                  <w:jc w:val="center"/>
                  <w:rPr>
                    <w:sz w:val="40"/>
                    <w:szCs w:val="40"/>
                  </w:rPr>
                </w:pPr>
                <w:r w:rsidRPr="00CD13E8">
                  <w:rPr>
                    <w:sz w:val="40"/>
                    <w:szCs w:val="40"/>
                  </w:rPr>
                  <w:t>МДК.0</w:t>
                </w:r>
                <w:r w:rsidRPr="00B4787F">
                  <w:rPr>
                    <w:sz w:val="40"/>
                    <w:szCs w:val="40"/>
                  </w:rPr>
                  <w:t>2</w:t>
                </w:r>
                <w:r w:rsidRPr="00CD13E8">
                  <w:rPr>
                    <w:sz w:val="40"/>
                    <w:szCs w:val="40"/>
                  </w:rPr>
                  <w:t>.0</w:t>
                </w:r>
                <w:r>
                  <w:rPr>
                    <w:sz w:val="40"/>
                    <w:szCs w:val="40"/>
                  </w:rPr>
                  <w:t>1</w:t>
                </w:r>
                <w:r w:rsidRPr="00B4787F">
                  <w:rPr>
                    <w:sz w:val="40"/>
                    <w:szCs w:val="40"/>
                  </w:rPr>
                  <w:t xml:space="preserve"> </w:t>
                </w:r>
                <w:r w:rsidRPr="002A6308">
                  <w:rPr>
                    <w:sz w:val="40"/>
                    <w:szCs w:val="40"/>
                  </w:rPr>
                  <w:t>Технология разработки</w:t>
                </w:r>
              </w:p>
            </w:tc>
          </w:tr>
          <w:tr w:rsidR="00DE02B2" w:rsidRPr="007C1038" w14:paraId="647326DE" w14:textId="77777777">
            <w:trPr>
              <w:trHeight w:val="680"/>
            </w:trPr>
            <w:tc>
              <w:tcPr>
                <w:tcW w:w="9356" w:type="dxa"/>
                <w:tcBorders>
                  <w:top w:val="single" w:sz="6" w:space="0" w:color="auto"/>
                  <w:bottom w:val="single" w:sz="6" w:space="0" w:color="auto"/>
                </w:tcBorders>
                <w:vAlign w:val="bottom"/>
              </w:tcPr>
              <w:p w14:paraId="3845AFB9" w14:textId="77777777" w:rsidR="00DE02B2" w:rsidRPr="002A6308" w:rsidRDefault="00DE02B2">
                <w:pPr>
                  <w:widowControl w:val="0"/>
                  <w:ind w:left="34"/>
                  <w:jc w:val="center"/>
                  <w:rPr>
                    <w:sz w:val="40"/>
                    <w:szCs w:val="40"/>
                  </w:rPr>
                </w:pPr>
                <w:r>
                  <w:rPr>
                    <w:sz w:val="40"/>
                    <w:szCs w:val="40"/>
                  </w:rPr>
                  <w:t>программного обеспечения</w:t>
                </w:r>
              </w:p>
            </w:tc>
          </w:tr>
        </w:tbl>
        <w:p w14:paraId="30A70A9C" w14:textId="77777777" w:rsidR="00CA55AD" w:rsidRPr="002E1075" w:rsidRDefault="00CA55AD" w:rsidP="00F05CD7">
          <w:pPr>
            <w:widowControl w:val="0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134ED519" w14:textId="77777777" w:rsidR="00CA55AD" w:rsidRPr="002E1075" w:rsidRDefault="00CA55AD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5251CC10" w14:textId="77777777" w:rsidR="00CA55AD" w:rsidRDefault="00CA55AD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270E738E" w14:textId="77777777" w:rsidR="00670A29" w:rsidRDefault="00670A29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7073DE15" w14:textId="77777777" w:rsidR="00670A29" w:rsidRPr="000C03D0" w:rsidRDefault="00670A29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val="en-US" w:eastAsia="ru-RU"/>
              <w14:ligatures w14:val="none"/>
            </w:rPr>
          </w:pPr>
        </w:p>
        <w:p w14:paraId="281BC11E" w14:textId="77777777" w:rsidR="00CA55AD" w:rsidRPr="002E1075" w:rsidRDefault="00CA55AD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4BCC6E8B" w14:textId="77777777" w:rsidR="00CA55AD" w:rsidRPr="002E1075" w:rsidRDefault="00CA55AD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tbl>
          <w:tblPr>
            <w:tblW w:w="9464" w:type="dxa"/>
            <w:tblLayout w:type="fixed"/>
            <w:tblLook w:val="04A0" w:firstRow="1" w:lastRow="0" w:firstColumn="1" w:lastColumn="0" w:noHBand="0" w:noVBand="1"/>
          </w:tblPr>
          <w:tblGrid>
            <w:gridCol w:w="2010"/>
            <w:gridCol w:w="117"/>
            <w:gridCol w:w="1809"/>
            <w:gridCol w:w="1661"/>
            <w:gridCol w:w="1599"/>
            <w:gridCol w:w="2268"/>
          </w:tblGrid>
          <w:tr w:rsidR="00CA55AD" w:rsidRPr="00E93448" w14:paraId="436FC2F8" w14:textId="77777777" w:rsidTr="00CF5092">
            <w:tc>
              <w:tcPr>
                <w:tcW w:w="2127" w:type="dxa"/>
                <w:gridSpan w:val="2"/>
              </w:tcPr>
              <w:p w14:paraId="7CB9B1BE" w14:textId="77777777" w:rsidR="00CA55AD" w:rsidRPr="00E93448" w:rsidRDefault="00CA55AD" w:rsidP="002E1075">
                <w:pPr>
                  <w:spacing w:line="320" w:lineRule="exact"/>
                  <w:outlineLvl w:val="5"/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</w:pPr>
                <w:r w:rsidRPr="00E93448">
                  <w:rPr>
                    <w:rFonts w:eastAsia="Times New Roman" w:cs="Times New Roman"/>
                    <w:bCs/>
                    <w:iCs/>
                    <w:kern w:val="0"/>
                    <w:szCs w:val="28"/>
                    <w:lang w:eastAsia="ru-RU"/>
                    <w14:ligatures w14:val="none"/>
                  </w:rPr>
                  <w:t>Студент</w:t>
                </w:r>
              </w:p>
            </w:tc>
            <w:tc>
              <w:tcPr>
                <w:tcW w:w="1809" w:type="dxa"/>
                <w:tcBorders>
                  <w:bottom w:val="single" w:sz="8" w:space="0" w:color="auto"/>
                </w:tcBorders>
              </w:tcPr>
              <w:p w14:paraId="7AE4D1C3" w14:textId="77777777" w:rsidR="00CA55AD" w:rsidRPr="00E93448" w:rsidRDefault="00DE02B2" w:rsidP="002E1075">
                <w:pPr>
                  <w:spacing w:line="320" w:lineRule="exact"/>
                  <w:outlineLvl w:val="5"/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</w:pPr>
                <w:r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  <w:t>ИСПП-21</w:t>
                </w:r>
              </w:p>
            </w:tc>
            <w:tc>
              <w:tcPr>
                <w:tcW w:w="1661" w:type="dxa"/>
                <w:tcBorders>
                  <w:bottom w:val="single" w:sz="8" w:space="0" w:color="auto"/>
                </w:tcBorders>
              </w:tcPr>
              <w:p w14:paraId="37501CE7" w14:textId="77777777" w:rsidR="00CA55AD" w:rsidRPr="00E93448" w:rsidRDefault="00CA55AD" w:rsidP="002E1075">
                <w:pPr>
                  <w:spacing w:line="320" w:lineRule="exact"/>
                  <w:outlineLvl w:val="5"/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</w:pPr>
              </w:p>
            </w:tc>
            <w:tc>
              <w:tcPr>
                <w:tcW w:w="1599" w:type="dxa"/>
                <w:tcBorders>
                  <w:bottom w:val="single" w:sz="8" w:space="0" w:color="auto"/>
                </w:tcBorders>
              </w:tcPr>
              <w:p w14:paraId="17719586" w14:textId="77777777" w:rsidR="00CA55AD" w:rsidRPr="00E93448" w:rsidRDefault="00CF5092" w:rsidP="002E1075">
                <w:pPr>
                  <w:spacing w:line="320" w:lineRule="exact"/>
                  <w:jc w:val="center"/>
                  <w:outlineLvl w:val="5"/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</w:pPr>
                <w:r>
                  <w:rPr>
                    <w:szCs w:val="28"/>
                  </w:rPr>
                  <w:t>0</w:t>
                </w:r>
                <w:r>
                  <w:rPr>
                    <w:szCs w:val="28"/>
                    <w:lang w:val="en-US"/>
                  </w:rPr>
                  <w:t>8</w:t>
                </w:r>
                <w:r w:rsidRPr="004744C4">
                  <w:rPr>
                    <w:szCs w:val="28"/>
                  </w:rPr>
                  <w:t>.</w:t>
                </w:r>
                <w:r>
                  <w:rPr>
                    <w:szCs w:val="28"/>
                  </w:rPr>
                  <w:t>12</w:t>
                </w:r>
                <w:r w:rsidRPr="004744C4">
                  <w:rPr>
                    <w:szCs w:val="28"/>
                  </w:rPr>
                  <w:t>.202</w:t>
                </w:r>
                <w:r>
                  <w:rPr>
                    <w:szCs w:val="28"/>
                    <w:lang w:val="en-US"/>
                  </w:rPr>
                  <w:t>5</w:t>
                </w:r>
              </w:p>
            </w:tc>
            <w:tc>
              <w:tcPr>
                <w:tcW w:w="2268" w:type="dxa"/>
                <w:tcBorders>
                  <w:bottom w:val="single" w:sz="8" w:space="0" w:color="auto"/>
                </w:tcBorders>
              </w:tcPr>
              <w:p w14:paraId="7B81F3B8" w14:textId="5DF5982B" w:rsidR="00CA55AD" w:rsidRPr="00E93448" w:rsidRDefault="00B77124" w:rsidP="002E1075">
                <w:pPr>
                  <w:spacing w:line="320" w:lineRule="exact"/>
                  <w:jc w:val="right"/>
                  <w:outlineLvl w:val="5"/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</w:pPr>
                <w:r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  <w:t>К.С. Клюшанов</w:t>
                </w:r>
              </w:p>
            </w:tc>
          </w:tr>
          <w:tr w:rsidR="00CA55AD" w:rsidRPr="002E1075" w14:paraId="2E9426C1" w14:textId="77777777" w:rsidTr="00CF5092">
            <w:tc>
              <w:tcPr>
                <w:tcW w:w="2127" w:type="dxa"/>
                <w:gridSpan w:val="2"/>
              </w:tcPr>
              <w:p w14:paraId="319777F1" w14:textId="77777777" w:rsidR="00CA55AD" w:rsidRPr="00E93448" w:rsidRDefault="00CA55AD" w:rsidP="002E1075">
                <w:pPr>
                  <w:widowControl w:val="0"/>
                  <w:spacing w:line="320" w:lineRule="exact"/>
                  <w:jc w:val="center"/>
                  <w:rPr>
                    <w:rFonts w:eastAsia="Times New Roman" w:cs="Times New Roman"/>
                    <w:iCs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</w:p>
            </w:tc>
            <w:tc>
              <w:tcPr>
                <w:tcW w:w="1809" w:type="dxa"/>
                <w:tcBorders>
                  <w:top w:val="single" w:sz="8" w:space="0" w:color="auto"/>
                </w:tcBorders>
              </w:tcPr>
              <w:p w14:paraId="1AE115D8" w14:textId="77777777" w:rsidR="00CA55AD" w:rsidRPr="00E93448" w:rsidRDefault="00CA55AD" w:rsidP="002E1075">
                <w:pPr>
                  <w:widowControl w:val="0"/>
                  <w:spacing w:before="60"/>
                  <w:jc w:val="left"/>
                  <w:rPr>
                    <w:rFonts w:eastAsia="Times New Roman" w:cs="Times New Roman"/>
                    <w:iCs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  <w:r w:rsidRPr="00E93448">
                  <w:rPr>
                    <w:rFonts w:eastAsia="Times New Roman" w:cs="Times New Roman"/>
                    <w:iCs/>
                    <w:kern w:val="0"/>
                    <w:sz w:val="22"/>
                    <w:lang w:eastAsia="ru-RU"/>
                    <w14:ligatures w14:val="none"/>
                  </w:rPr>
                  <w:t>(Группа)</w:t>
                </w:r>
              </w:p>
            </w:tc>
            <w:tc>
              <w:tcPr>
                <w:tcW w:w="1661" w:type="dxa"/>
                <w:tcBorders>
                  <w:top w:val="single" w:sz="8" w:space="0" w:color="auto"/>
                </w:tcBorders>
              </w:tcPr>
              <w:p w14:paraId="480FC946" w14:textId="77777777" w:rsidR="00CA55AD" w:rsidRPr="00E93448" w:rsidRDefault="00CA55AD" w:rsidP="002E1075">
                <w:pPr>
                  <w:widowControl w:val="0"/>
                  <w:spacing w:before="60"/>
                  <w:jc w:val="center"/>
                  <w:rPr>
                    <w:rFonts w:eastAsia="Times New Roman" w:cs="Times New Roman"/>
                    <w:iCs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  <w:r w:rsidRPr="00E93448">
                  <w:rPr>
                    <w:rFonts w:eastAsia="Times New Roman" w:cs="Times New Roman"/>
                    <w:iCs/>
                    <w:kern w:val="0"/>
                    <w:sz w:val="22"/>
                    <w:lang w:eastAsia="ru-RU"/>
                    <w14:ligatures w14:val="none"/>
                  </w:rPr>
                  <w:t>(Подпись)</w:t>
                </w:r>
              </w:p>
            </w:tc>
            <w:tc>
              <w:tcPr>
                <w:tcW w:w="1599" w:type="dxa"/>
                <w:tcBorders>
                  <w:top w:val="single" w:sz="8" w:space="0" w:color="auto"/>
                </w:tcBorders>
              </w:tcPr>
              <w:p w14:paraId="20A9590D" w14:textId="77777777" w:rsidR="00CA55AD" w:rsidRPr="00E93448" w:rsidRDefault="00CA55AD" w:rsidP="002E1075">
                <w:pPr>
                  <w:widowControl w:val="0"/>
                  <w:spacing w:before="60"/>
                  <w:jc w:val="center"/>
                  <w:rPr>
                    <w:rFonts w:eastAsia="Times New Roman" w:cs="Times New Roman"/>
                    <w:iCs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  <w:r w:rsidRPr="00E93448">
                  <w:rPr>
                    <w:rFonts w:eastAsia="Times New Roman" w:cs="Times New Roman"/>
                    <w:iCs/>
                    <w:kern w:val="0"/>
                    <w:sz w:val="22"/>
                    <w:lang w:eastAsia="ru-RU"/>
                    <w14:ligatures w14:val="none"/>
                  </w:rPr>
                  <w:t>(Дата)</w:t>
                </w:r>
              </w:p>
            </w:tc>
            <w:tc>
              <w:tcPr>
                <w:tcW w:w="2268" w:type="dxa"/>
                <w:tcBorders>
                  <w:top w:val="single" w:sz="8" w:space="0" w:color="auto"/>
                </w:tcBorders>
              </w:tcPr>
              <w:p w14:paraId="1BC9FA4D" w14:textId="77777777" w:rsidR="00CA55AD" w:rsidRPr="00E93448" w:rsidRDefault="00CA55AD" w:rsidP="002E1075">
                <w:pPr>
                  <w:widowControl w:val="0"/>
                  <w:spacing w:before="60"/>
                  <w:jc w:val="right"/>
                  <w:rPr>
                    <w:rFonts w:eastAsia="Times New Roman" w:cs="Times New Roman"/>
                    <w:iCs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  <w:r w:rsidRPr="00E93448">
                  <w:rPr>
                    <w:rFonts w:eastAsia="Times New Roman" w:cs="Times New Roman"/>
                    <w:iCs/>
                    <w:kern w:val="0"/>
                    <w:sz w:val="22"/>
                    <w:lang w:eastAsia="ru-RU"/>
                    <w14:ligatures w14:val="none"/>
                  </w:rPr>
                  <w:t>(И.О. Фамилия)</w:t>
                </w:r>
              </w:p>
            </w:tc>
          </w:tr>
          <w:tr w:rsidR="00CA55AD" w:rsidRPr="002E1075" w14:paraId="5F2EDE3E" w14:textId="77777777" w:rsidTr="00CF5092">
            <w:tc>
              <w:tcPr>
                <w:tcW w:w="2127" w:type="dxa"/>
                <w:gridSpan w:val="2"/>
              </w:tcPr>
              <w:p w14:paraId="049F783C" w14:textId="77777777" w:rsidR="00CA55AD" w:rsidRPr="00E93448" w:rsidRDefault="00CF5092" w:rsidP="002E1075">
                <w:pPr>
                  <w:spacing w:line="320" w:lineRule="exact"/>
                  <w:outlineLvl w:val="5"/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</w:pPr>
                <w:r w:rsidRPr="004744C4">
                  <w:rPr>
                    <w:szCs w:val="28"/>
                  </w:rPr>
                  <w:t>Преподаватель</w:t>
                </w:r>
              </w:p>
            </w:tc>
            <w:tc>
              <w:tcPr>
                <w:tcW w:w="3470" w:type="dxa"/>
                <w:gridSpan w:val="2"/>
                <w:tcBorders>
                  <w:bottom w:val="single" w:sz="8" w:space="0" w:color="auto"/>
                </w:tcBorders>
              </w:tcPr>
              <w:p w14:paraId="74D43929" w14:textId="77777777" w:rsidR="00CA55AD" w:rsidRPr="00E93448" w:rsidRDefault="00CA55AD" w:rsidP="002E1075">
                <w:pPr>
                  <w:spacing w:line="320" w:lineRule="exact"/>
                  <w:outlineLvl w:val="5"/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</w:pPr>
              </w:p>
            </w:tc>
            <w:tc>
              <w:tcPr>
                <w:tcW w:w="1599" w:type="dxa"/>
                <w:tcBorders>
                  <w:bottom w:val="single" w:sz="8" w:space="0" w:color="auto"/>
                </w:tcBorders>
              </w:tcPr>
              <w:p w14:paraId="0CA1CFE9" w14:textId="2CFD03B9" w:rsidR="00CA55AD" w:rsidRPr="00E93448" w:rsidRDefault="003B4A32" w:rsidP="002E1075">
                <w:pPr>
                  <w:spacing w:line="320" w:lineRule="exact"/>
                  <w:jc w:val="center"/>
                  <w:outlineLvl w:val="5"/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</w:pPr>
                <w:r>
                  <w:rPr>
                    <w:szCs w:val="28"/>
                  </w:rPr>
                  <w:t>08</w:t>
                </w:r>
                <w:r w:rsidR="00CF5092" w:rsidRPr="004744C4">
                  <w:rPr>
                    <w:szCs w:val="28"/>
                  </w:rPr>
                  <w:t>.</w:t>
                </w:r>
                <w:r w:rsidR="00CF5092">
                  <w:rPr>
                    <w:szCs w:val="28"/>
                  </w:rPr>
                  <w:t>12</w:t>
                </w:r>
                <w:r w:rsidR="00CF5092" w:rsidRPr="004744C4">
                  <w:rPr>
                    <w:szCs w:val="28"/>
                  </w:rPr>
                  <w:t>.202</w:t>
                </w:r>
                <w:r w:rsidR="00CF5092">
                  <w:rPr>
                    <w:szCs w:val="28"/>
                    <w:lang w:val="en-US"/>
                  </w:rPr>
                  <w:t>5</w:t>
                </w:r>
              </w:p>
            </w:tc>
            <w:tc>
              <w:tcPr>
                <w:tcW w:w="2268" w:type="dxa"/>
                <w:tcBorders>
                  <w:bottom w:val="single" w:sz="8" w:space="0" w:color="auto"/>
                </w:tcBorders>
              </w:tcPr>
              <w:p w14:paraId="36B1D46B" w14:textId="77777777" w:rsidR="00CA55AD" w:rsidRPr="00E93448" w:rsidRDefault="007F5C00" w:rsidP="002E1075">
                <w:pPr>
                  <w:spacing w:line="320" w:lineRule="exact"/>
                  <w:jc w:val="right"/>
                  <w:outlineLvl w:val="5"/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</w:pPr>
                <w:r>
                  <w:rPr>
                    <w:szCs w:val="28"/>
                  </w:rPr>
                  <w:t>Ю</w:t>
                </w:r>
                <w:r w:rsidRPr="004744C4">
                  <w:rPr>
                    <w:szCs w:val="28"/>
                  </w:rPr>
                  <w:t>.</w:t>
                </w:r>
                <w:r>
                  <w:rPr>
                    <w:szCs w:val="28"/>
                  </w:rPr>
                  <w:t>С</w:t>
                </w:r>
                <w:r w:rsidRPr="004744C4">
                  <w:rPr>
                    <w:szCs w:val="28"/>
                  </w:rPr>
                  <w:t xml:space="preserve">. </w:t>
                </w:r>
                <w:r>
                  <w:rPr>
                    <w:szCs w:val="28"/>
                  </w:rPr>
                  <w:t>Маломан</w:t>
                </w:r>
              </w:p>
            </w:tc>
          </w:tr>
          <w:tr w:rsidR="00CA55AD" w:rsidRPr="002E1075" w14:paraId="23409E91" w14:textId="77777777" w:rsidTr="00CF5092">
            <w:tc>
              <w:tcPr>
                <w:tcW w:w="2010" w:type="dxa"/>
              </w:tcPr>
              <w:p w14:paraId="2410D468" w14:textId="77777777" w:rsidR="00CA55AD" w:rsidRPr="002E1075" w:rsidRDefault="00CA55AD" w:rsidP="002E1075">
                <w:pPr>
                  <w:widowControl w:val="0"/>
                  <w:spacing w:line="320" w:lineRule="exact"/>
                  <w:jc w:val="center"/>
                  <w:rPr>
                    <w:rFonts w:eastAsia="Times New Roman" w:cs="Times New Roman"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</w:p>
            </w:tc>
            <w:tc>
              <w:tcPr>
                <w:tcW w:w="1926" w:type="dxa"/>
                <w:gridSpan w:val="2"/>
              </w:tcPr>
              <w:p w14:paraId="34B15221" w14:textId="77777777" w:rsidR="00CA55AD" w:rsidRPr="002E1075" w:rsidRDefault="00CA55AD" w:rsidP="002E1075">
                <w:pPr>
                  <w:widowControl w:val="0"/>
                  <w:spacing w:before="60"/>
                  <w:jc w:val="center"/>
                  <w:rPr>
                    <w:rFonts w:eastAsia="Times New Roman" w:cs="Times New Roman"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</w:p>
            </w:tc>
            <w:tc>
              <w:tcPr>
                <w:tcW w:w="1661" w:type="dxa"/>
              </w:tcPr>
              <w:p w14:paraId="11A8863F" w14:textId="77777777" w:rsidR="00CA55AD" w:rsidRPr="002E1075" w:rsidRDefault="00CA55AD" w:rsidP="002E1075">
                <w:pPr>
                  <w:widowControl w:val="0"/>
                  <w:spacing w:before="60"/>
                  <w:jc w:val="center"/>
                  <w:rPr>
                    <w:rFonts w:eastAsia="Times New Roman" w:cs="Times New Roman"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  <w:r w:rsidRPr="002E1075">
                  <w:rPr>
                    <w:rFonts w:eastAsia="Times New Roman" w:cs="Times New Roman"/>
                    <w:kern w:val="0"/>
                    <w:sz w:val="22"/>
                    <w:lang w:eastAsia="ru-RU"/>
                    <w14:ligatures w14:val="none"/>
                  </w:rPr>
                  <w:t>(Подпись)</w:t>
                </w:r>
              </w:p>
            </w:tc>
            <w:tc>
              <w:tcPr>
                <w:tcW w:w="1599" w:type="dxa"/>
                <w:tcBorders>
                  <w:top w:val="single" w:sz="8" w:space="0" w:color="auto"/>
                </w:tcBorders>
              </w:tcPr>
              <w:p w14:paraId="0932D297" w14:textId="77777777" w:rsidR="00CA55AD" w:rsidRPr="002E1075" w:rsidRDefault="00CA55AD" w:rsidP="002E1075">
                <w:pPr>
                  <w:widowControl w:val="0"/>
                  <w:spacing w:before="60"/>
                  <w:jc w:val="center"/>
                  <w:rPr>
                    <w:rFonts w:eastAsia="Times New Roman" w:cs="Times New Roman"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  <w:r w:rsidRPr="002E1075">
                  <w:rPr>
                    <w:rFonts w:eastAsia="Times New Roman" w:cs="Times New Roman"/>
                    <w:kern w:val="0"/>
                    <w:sz w:val="22"/>
                    <w:lang w:eastAsia="ru-RU"/>
                    <w14:ligatures w14:val="none"/>
                  </w:rPr>
                  <w:t>(Дата)</w:t>
                </w:r>
              </w:p>
            </w:tc>
            <w:tc>
              <w:tcPr>
                <w:tcW w:w="2268" w:type="dxa"/>
                <w:tcBorders>
                  <w:top w:val="single" w:sz="8" w:space="0" w:color="auto"/>
                </w:tcBorders>
              </w:tcPr>
              <w:p w14:paraId="7DC5AB11" w14:textId="77777777" w:rsidR="00CA55AD" w:rsidRPr="002E1075" w:rsidRDefault="00CA55AD" w:rsidP="002E1075">
                <w:pPr>
                  <w:widowControl w:val="0"/>
                  <w:spacing w:before="60"/>
                  <w:jc w:val="right"/>
                  <w:rPr>
                    <w:rFonts w:eastAsia="Times New Roman" w:cs="Times New Roman"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  <w:r w:rsidRPr="002E1075">
                  <w:rPr>
                    <w:rFonts w:eastAsia="Times New Roman" w:cs="Times New Roman"/>
                    <w:kern w:val="0"/>
                    <w:sz w:val="22"/>
                    <w:lang w:eastAsia="ru-RU"/>
                    <w14:ligatures w14:val="none"/>
                  </w:rPr>
                  <w:t>(И.О. Фамилия)</w:t>
                </w:r>
              </w:p>
            </w:tc>
          </w:tr>
        </w:tbl>
        <w:p w14:paraId="010FF007" w14:textId="77777777" w:rsidR="00CA55AD" w:rsidRPr="002E1075" w:rsidRDefault="00CA55AD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5B77FDBB" w14:textId="77777777" w:rsidR="00CA55AD" w:rsidRPr="002E1075" w:rsidRDefault="00CA55AD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254DC9D3" w14:textId="77777777" w:rsidR="00CA55AD" w:rsidRDefault="00CA55AD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34446F42" w14:textId="77777777" w:rsidR="00A04EA9" w:rsidRPr="002E1075" w:rsidRDefault="00A04EA9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406CF504" w14:textId="77777777" w:rsidR="00CA55AD" w:rsidRPr="00800364" w:rsidRDefault="00CA55AD" w:rsidP="00A04EA9">
          <w:pPr>
            <w:spacing w:after="160" w:line="259" w:lineRule="auto"/>
            <w:jc w:val="center"/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>Архангельск 20</w:t>
          </w:r>
          <w:r w:rsidR="00F31BF1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>25</w:t>
          </w:r>
        </w:p>
      </w:sdtContent>
    </w:sdt>
    <w:p w14:paraId="2F008394" w14:textId="77777777" w:rsidR="008532F7" w:rsidRDefault="008532F7" w:rsidP="00C02CA6">
      <w:pPr>
        <w:pStyle w:val="af8"/>
      </w:pPr>
      <w:r>
        <w:lastRenderedPageBreak/>
        <w:t>Содержание</w:t>
      </w:r>
    </w:p>
    <w:p w14:paraId="15966F89" w14:textId="088EFFD7" w:rsidR="00E84E6A" w:rsidRDefault="00E84E6A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r>
        <w:rPr>
          <w:lang w:val="en-US"/>
        </w:rPr>
        <w:fldChar w:fldCharType="begin"/>
      </w:r>
      <w:r>
        <w:rPr>
          <w:lang w:val="en-US"/>
        </w:rPr>
        <w:instrText xml:space="preserve"> TOC \o "1-3" \h \z \t "Заголовок;1" </w:instrText>
      </w:r>
      <w:r>
        <w:rPr>
          <w:lang w:val="en-US"/>
        </w:rPr>
        <w:fldChar w:fldCharType="separate"/>
      </w:r>
      <w:hyperlink w:anchor="_Toc215610389" w:history="1">
        <w:r w:rsidRPr="00867AE0">
          <w:rPr>
            <w:rStyle w:val="af7"/>
            <w:noProof/>
          </w:rPr>
          <w:t>Перечень сокращений и обозначений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_Toc215610389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C578D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741A04E" w14:textId="3BC68507" w:rsidR="00E84E6A" w:rsidRDefault="006D56A4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15610390" w:history="1">
        <w:r w:rsidR="00E84E6A" w:rsidRPr="00867AE0">
          <w:rPr>
            <w:rStyle w:val="af7"/>
            <w:noProof/>
          </w:rPr>
          <w:t>Введение</w:t>
        </w:r>
        <w:r w:rsidR="00E84E6A">
          <w:rPr>
            <w:noProof/>
            <w:webHidden/>
          </w:rPr>
          <w:tab/>
        </w:r>
        <w:r w:rsidR="00E84E6A">
          <w:rPr>
            <w:noProof/>
            <w:webHidden/>
          </w:rPr>
          <w:fldChar w:fldCharType="begin"/>
        </w:r>
        <w:r w:rsidR="00E84E6A">
          <w:rPr>
            <w:noProof/>
            <w:webHidden/>
          </w:rPr>
          <w:instrText xml:space="preserve"> PAGEREF _Toc215610390 \h </w:instrText>
        </w:r>
        <w:r w:rsidR="00E84E6A">
          <w:rPr>
            <w:noProof/>
            <w:webHidden/>
          </w:rPr>
        </w:r>
        <w:r w:rsidR="00E84E6A">
          <w:rPr>
            <w:noProof/>
            <w:webHidden/>
          </w:rPr>
          <w:fldChar w:fldCharType="separate"/>
        </w:r>
        <w:r w:rsidR="006C578D">
          <w:rPr>
            <w:noProof/>
            <w:webHidden/>
          </w:rPr>
          <w:t>4</w:t>
        </w:r>
        <w:r w:rsidR="00E84E6A">
          <w:rPr>
            <w:noProof/>
            <w:webHidden/>
          </w:rPr>
          <w:fldChar w:fldCharType="end"/>
        </w:r>
      </w:hyperlink>
    </w:p>
    <w:p w14:paraId="3BAF9964" w14:textId="3983BA77" w:rsidR="00E84E6A" w:rsidRDefault="006D56A4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15610391" w:history="1">
        <w:r w:rsidR="00E84E6A" w:rsidRPr="00867AE0">
          <w:rPr>
            <w:rStyle w:val="af7"/>
            <w:noProof/>
          </w:rPr>
          <w:t>1 Сбор и анализ требований</w:t>
        </w:r>
        <w:r w:rsidR="00E84E6A">
          <w:rPr>
            <w:noProof/>
            <w:webHidden/>
          </w:rPr>
          <w:tab/>
        </w:r>
        <w:r w:rsidR="00E84E6A">
          <w:rPr>
            <w:noProof/>
            <w:webHidden/>
          </w:rPr>
          <w:fldChar w:fldCharType="begin"/>
        </w:r>
        <w:r w:rsidR="00E84E6A">
          <w:rPr>
            <w:noProof/>
            <w:webHidden/>
          </w:rPr>
          <w:instrText xml:space="preserve"> PAGEREF _Toc215610391 \h </w:instrText>
        </w:r>
        <w:r w:rsidR="00E84E6A">
          <w:rPr>
            <w:noProof/>
            <w:webHidden/>
          </w:rPr>
        </w:r>
        <w:r w:rsidR="00E84E6A">
          <w:rPr>
            <w:noProof/>
            <w:webHidden/>
          </w:rPr>
          <w:fldChar w:fldCharType="separate"/>
        </w:r>
        <w:r w:rsidR="006C578D">
          <w:rPr>
            <w:noProof/>
            <w:webHidden/>
          </w:rPr>
          <w:t>6</w:t>
        </w:r>
        <w:r w:rsidR="00E84E6A">
          <w:rPr>
            <w:noProof/>
            <w:webHidden/>
          </w:rPr>
          <w:fldChar w:fldCharType="end"/>
        </w:r>
      </w:hyperlink>
    </w:p>
    <w:p w14:paraId="5A9C6EFD" w14:textId="2EF7435B" w:rsidR="00E84E6A" w:rsidRDefault="006D56A4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15610392" w:history="1">
        <w:r w:rsidR="00E84E6A" w:rsidRPr="00867AE0">
          <w:rPr>
            <w:rStyle w:val="af7"/>
            <w:noProof/>
          </w:rPr>
          <w:t>1.1 Назначение и область применения</w:t>
        </w:r>
        <w:r w:rsidR="00E84E6A">
          <w:rPr>
            <w:noProof/>
            <w:webHidden/>
          </w:rPr>
          <w:tab/>
        </w:r>
        <w:r w:rsidR="00E84E6A">
          <w:rPr>
            <w:noProof/>
            <w:webHidden/>
          </w:rPr>
          <w:fldChar w:fldCharType="begin"/>
        </w:r>
        <w:r w:rsidR="00E84E6A">
          <w:rPr>
            <w:noProof/>
            <w:webHidden/>
          </w:rPr>
          <w:instrText xml:space="preserve"> PAGEREF _Toc215610392 \h </w:instrText>
        </w:r>
        <w:r w:rsidR="00E84E6A">
          <w:rPr>
            <w:noProof/>
            <w:webHidden/>
          </w:rPr>
        </w:r>
        <w:r w:rsidR="00E84E6A">
          <w:rPr>
            <w:noProof/>
            <w:webHidden/>
          </w:rPr>
          <w:fldChar w:fldCharType="separate"/>
        </w:r>
        <w:r w:rsidR="006C578D">
          <w:rPr>
            <w:noProof/>
            <w:webHidden/>
          </w:rPr>
          <w:t>6</w:t>
        </w:r>
        <w:r w:rsidR="00E84E6A">
          <w:rPr>
            <w:noProof/>
            <w:webHidden/>
          </w:rPr>
          <w:fldChar w:fldCharType="end"/>
        </w:r>
      </w:hyperlink>
    </w:p>
    <w:p w14:paraId="3E5ABBB3" w14:textId="4810DB6C" w:rsidR="00E84E6A" w:rsidRDefault="006D56A4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15610393" w:history="1">
        <w:r w:rsidR="00E84E6A" w:rsidRPr="00867AE0">
          <w:rPr>
            <w:rStyle w:val="af7"/>
            <w:noProof/>
          </w:rPr>
          <w:t>1.2 Постановка задачи</w:t>
        </w:r>
        <w:r w:rsidR="00E84E6A">
          <w:rPr>
            <w:noProof/>
            <w:webHidden/>
          </w:rPr>
          <w:tab/>
        </w:r>
        <w:r w:rsidR="00E84E6A">
          <w:rPr>
            <w:noProof/>
            <w:webHidden/>
          </w:rPr>
          <w:fldChar w:fldCharType="begin"/>
        </w:r>
        <w:r w:rsidR="00E84E6A">
          <w:rPr>
            <w:noProof/>
            <w:webHidden/>
          </w:rPr>
          <w:instrText xml:space="preserve"> PAGEREF _Toc215610393 \h </w:instrText>
        </w:r>
        <w:r w:rsidR="00E84E6A">
          <w:rPr>
            <w:noProof/>
            <w:webHidden/>
          </w:rPr>
        </w:r>
        <w:r w:rsidR="00E84E6A">
          <w:rPr>
            <w:noProof/>
            <w:webHidden/>
          </w:rPr>
          <w:fldChar w:fldCharType="separate"/>
        </w:r>
        <w:r w:rsidR="006C578D">
          <w:rPr>
            <w:noProof/>
            <w:webHidden/>
          </w:rPr>
          <w:t>6</w:t>
        </w:r>
        <w:r w:rsidR="00E84E6A">
          <w:rPr>
            <w:noProof/>
            <w:webHidden/>
          </w:rPr>
          <w:fldChar w:fldCharType="end"/>
        </w:r>
      </w:hyperlink>
    </w:p>
    <w:p w14:paraId="39DF890F" w14:textId="2F196B5F" w:rsidR="00E84E6A" w:rsidRDefault="006D56A4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15610394" w:history="1">
        <w:r w:rsidR="00E84E6A" w:rsidRPr="00867AE0">
          <w:rPr>
            <w:rStyle w:val="af7"/>
            <w:noProof/>
          </w:rPr>
          <w:t>1.3 Выбор состава программных средств</w:t>
        </w:r>
        <w:r w:rsidR="00E84E6A">
          <w:rPr>
            <w:noProof/>
            <w:webHidden/>
          </w:rPr>
          <w:tab/>
        </w:r>
        <w:r w:rsidR="00E84E6A">
          <w:rPr>
            <w:noProof/>
            <w:webHidden/>
          </w:rPr>
          <w:fldChar w:fldCharType="begin"/>
        </w:r>
        <w:r w:rsidR="00E84E6A">
          <w:rPr>
            <w:noProof/>
            <w:webHidden/>
          </w:rPr>
          <w:instrText xml:space="preserve"> PAGEREF _Toc215610394 \h </w:instrText>
        </w:r>
        <w:r w:rsidR="00E84E6A">
          <w:rPr>
            <w:noProof/>
            <w:webHidden/>
          </w:rPr>
        </w:r>
        <w:r w:rsidR="00E84E6A">
          <w:rPr>
            <w:noProof/>
            <w:webHidden/>
          </w:rPr>
          <w:fldChar w:fldCharType="separate"/>
        </w:r>
        <w:r w:rsidR="006C578D">
          <w:rPr>
            <w:noProof/>
            <w:webHidden/>
          </w:rPr>
          <w:t>8</w:t>
        </w:r>
        <w:r w:rsidR="00E84E6A">
          <w:rPr>
            <w:noProof/>
            <w:webHidden/>
          </w:rPr>
          <w:fldChar w:fldCharType="end"/>
        </w:r>
      </w:hyperlink>
    </w:p>
    <w:p w14:paraId="4F99E5C8" w14:textId="0918BE30" w:rsidR="00E84E6A" w:rsidRDefault="006D56A4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15610395" w:history="1">
        <w:r w:rsidR="00E84E6A" w:rsidRPr="00867AE0">
          <w:rPr>
            <w:rStyle w:val="af7"/>
            <w:noProof/>
          </w:rPr>
          <w:t>2 Проектирование программного обеспечения</w:t>
        </w:r>
        <w:r w:rsidR="00E84E6A">
          <w:rPr>
            <w:noProof/>
            <w:webHidden/>
          </w:rPr>
          <w:tab/>
        </w:r>
        <w:r w:rsidR="00E84E6A">
          <w:rPr>
            <w:noProof/>
            <w:webHidden/>
          </w:rPr>
          <w:fldChar w:fldCharType="begin"/>
        </w:r>
        <w:r w:rsidR="00E84E6A">
          <w:rPr>
            <w:noProof/>
            <w:webHidden/>
          </w:rPr>
          <w:instrText xml:space="preserve"> PAGEREF _Toc215610395 \h </w:instrText>
        </w:r>
        <w:r w:rsidR="00E84E6A">
          <w:rPr>
            <w:noProof/>
            <w:webHidden/>
          </w:rPr>
        </w:r>
        <w:r w:rsidR="00E84E6A">
          <w:rPr>
            <w:noProof/>
            <w:webHidden/>
          </w:rPr>
          <w:fldChar w:fldCharType="separate"/>
        </w:r>
        <w:r w:rsidR="006C578D">
          <w:rPr>
            <w:noProof/>
            <w:webHidden/>
          </w:rPr>
          <w:t>10</w:t>
        </w:r>
        <w:r w:rsidR="00E84E6A">
          <w:rPr>
            <w:noProof/>
            <w:webHidden/>
          </w:rPr>
          <w:fldChar w:fldCharType="end"/>
        </w:r>
      </w:hyperlink>
    </w:p>
    <w:p w14:paraId="5E11019F" w14:textId="0F3CECF6" w:rsidR="00E84E6A" w:rsidRDefault="006D56A4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15610396" w:history="1">
        <w:r w:rsidR="00E84E6A" w:rsidRPr="00867AE0">
          <w:rPr>
            <w:rStyle w:val="af7"/>
            <w:noProof/>
          </w:rPr>
          <w:t>2.1 Проектирование интерфейса пользователя</w:t>
        </w:r>
        <w:r w:rsidR="00E84E6A">
          <w:rPr>
            <w:noProof/>
            <w:webHidden/>
          </w:rPr>
          <w:tab/>
        </w:r>
        <w:r w:rsidR="00E84E6A">
          <w:rPr>
            <w:noProof/>
            <w:webHidden/>
          </w:rPr>
          <w:fldChar w:fldCharType="begin"/>
        </w:r>
        <w:r w:rsidR="00E84E6A">
          <w:rPr>
            <w:noProof/>
            <w:webHidden/>
          </w:rPr>
          <w:instrText xml:space="preserve"> PAGEREF _Toc215610396 \h </w:instrText>
        </w:r>
        <w:r w:rsidR="00E84E6A">
          <w:rPr>
            <w:noProof/>
            <w:webHidden/>
          </w:rPr>
        </w:r>
        <w:r w:rsidR="00E84E6A">
          <w:rPr>
            <w:noProof/>
            <w:webHidden/>
          </w:rPr>
          <w:fldChar w:fldCharType="separate"/>
        </w:r>
        <w:r w:rsidR="006C578D">
          <w:rPr>
            <w:noProof/>
            <w:webHidden/>
          </w:rPr>
          <w:t>10</w:t>
        </w:r>
        <w:r w:rsidR="00E84E6A">
          <w:rPr>
            <w:noProof/>
            <w:webHidden/>
          </w:rPr>
          <w:fldChar w:fldCharType="end"/>
        </w:r>
      </w:hyperlink>
    </w:p>
    <w:p w14:paraId="4D78140B" w14:textId="5BD69531" w:rsidR="00E84E6A" w:rsidRDefault="006D56A4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15610397" w:history="1">
        <w:r w:rsidR="00E84E6A" w:rsidRPr="00867AE0">
          <w:rPr>
            <w:rStyle w:val="af7"/>
            <w:noProof/>
          </w:rPr>
          <w:t>2.2 Разработка архитектуры программного обеспечения</w:t>
        </w:r>
        <w:r w:rsidR="00E84E6A">
          <w:rPr>
            <w:noProof/>
            <w:webHidden/>
          </w:rPr>
          <w:tab/>
        </w:r>
        <w:r w:rsidR="00E84E6A">
          <w:rPr>
            <w:noProof/>
            <w:webHidden/>
          </w:rPr>
          <w:fldChar w:fldCharType="begin"/>
        </w:r>
        <w:r w:rsidR="00E84E6A">
          <w:rPr>
            <w:noProof/>
            <w:webHidden/>
          </w:rPr>
          <w:instrText xml:space="preserve"> PAGEREF _Toc215610397 \h </w:instrText>
        </w:r>
        <w:r w:rsidR="00E84E6A">
          <w:rPr>
            <w:noProof/>
            <w:webHidden/>
          </w:rPr>
        </w:r>
        <w:r w:rsidR="00E84E6A">
          <w:rPr>
            <w:noProof/>
            <w:webHidden/>
          </w:rPr>
          <w:fldChar w:fldCharType="separate"/>
        </w:r>
        <w:r w:rsidR="006C578D">
          <w:rPr>
            <w:noProof/>
            <w:webHidden/>
          </w:rPr>
          <w:t>11</w:t>
        </w:r>
        <w:r w:rsidR="00E84E6A">
          <w:rPr>
            <w:noProof/>
            <w:webHidden/>
          </w:rPr>
          <w:fldChar w:fldCharType="end"/>
        </w:r>
      </w:hyperlink>
    </w:p>
    <w:p w14:paraId="12A5B753" w14:textId="26288DA1" w:rsidR="00E84E6A" w:rsidRDefault="006D56A4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15610398" w:history="1">
        <w:r w:rsidR="00E84E6A" w:rsidRPr="00867AE0">
          <w:rPr>
            <w:rStyle w:val="af7"/>
            <w:noProof/>
          </w:rPr>
          <w:t>2.3 Проектирование базы данных</w:t>
        </w:r>
        <w:r w:rsidR="00E84E6A">
          <w:rPr>
            <w:noProof/>
            <w:webHidden/>
          </w:rPr>
          <w:tab/>
        </w:r>
        <w:r w:rsidR="00E84E6A">
          <w:rPr>
            <w:noProof/>
            <w:webHidden/>
          </w:rPr>
          <w:fldChar w:fldCharType="begin"/>
        </w:r>
        <w:r w:rsidR="00E84E6A">
          <w:rPr>
            <w:noProof/>
            <w:webHidden/>
          </w:rPr>
          <w:instrText xml:space="preserve"> PAGEREF _Toc215610398 \h </w:instrText>
        </w:r>
        <w:r w:rsidR="00E84E6A">
          <w:rPr>
            <w:noProof/>
            <w:webHidden/>
          </w:rPr>
        </w:r>
        <w:r w:rsidR="00E84E6A">
          <w:rPr>
            <w:noProof/>
            <w:webHidden/>
          </w:rPr>
          <w:fldChar w:fldCharType="separate"/>
        </w:r>
        <w:r w:rsidR="006C578D">
          <w:rPr>
            <w:noProof/>
            <w:webHidden/>
          </w:rPr>
          <w:t>12</w:t>
        </w:r>
        <w:r w:rsidR="00E84E6A">
          <w:rPr>
            <w:noProof/>
            <w:webHidden/>
          </w:rPr>
          <w:fldChar w:fldCharType="end"/>
        </w:r>
      </w:hyperlink>
    </w:p>
    <w:p w14:paraId="7A76B002" w14:textId="082A6D87" w:rsidR="00E84E6A" w:rsidRDefault="006D56A4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15610399" w:history="1">
        <w:r w:rsidR="00E84E6A" w:rsidRPr="00867AE0">
          <w:rPr>
            <w:rStyle w:val="af7"/>
            <w:noProof/>
          </w:rPr>
          <w:t>3 Разработка и интеграция модулей программного обеспечения</w:t>
        </w:r>
        <w:r w:rsidR="00E84E6A">
          <w:rPr>
            <w:noProof/>
            <w:webHidden/>
          </w:rPr>
          <w:tab/>
        </w:r>
        <w:r w:rsidR="00E84E6A">
          <w:rPr>
            <w:noProof/>
            <w:webHidden/>
          </w:rPr>
          <w:fldChar w:fldCharType="begin"/>
        </w:r>
        <w:r w:rsidR="00E84E6A">
          <w:rPr>
            <w:noProof/>
            <w:webHidden/>
          </w:rPr>
          <w:instrText xml:space="preserve"> PAGEREF _Toc215610399 \h </w:instrText>
        </w:r>
        <w:r w:rsidR="00E84E6A">
          <w:rPr>
            <w:noProof/>
            <w:webHidden/>
          </w:rPr>
        </w:r>
        <w:r w:rsidR="00E84E6A">
          <w:rPr>
            <w:noProof/>
            <w:webHidden/>
          </w:rPr>
          <w:fldChar w:fldCharType="separate"/>
        </w:r>
        <w:r w:rsidR="006C578D">
          <w:rPr>
            <w:noProof/>
            <w:webHidden/>
          </w:rPr>
          <w:t>13</w:t>
        </w:r>
        <w:r w:rsidR="00E84E6A">
          <w:rPr>
            <w:noProof/>
            <w:webHidden/>
          </w:rPr>
          <w:fldChar w:fldCharType="end"/>
        </w:r>
      </w:hyperlink>
    </w:p>
    <w:p w14:paraId="364B3A28" w14:textId="66DADA81" w:rsidR="00E84E6A" w:rsidRDefault="006D56A4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15610400" w:history="1">
        <w:r w:rsidR="00E84E6A" w:rsidRPr="00867AE0">
          <w:rPr>
            <w:rStyle w:val="af7"/>
            <w:noProof/>
          </w:rPr>
          <w:t>3.1 Разработка программных модулей</w:t>
        </w:r>
        <w:r w:rsidR="00E84E6A">
          <w:rPr>
            <w:noProof/>
            <w:webHidden/>
          </w:rPr>
          <w:tab/>
        </w:r>
        <w:r w:rsidR="00E84E6A">
          <w:rPr>
            <w:noProof/>
            <w:webHidden/>
          </w:rPr>
          <w:fldChar w:fldCharType="begin"/>
        </w:r>
        <w:r w:rsidR="00E84E6A">
          <w:rPr>
            <w:noProof/>
            <w:webHidden/>
          </w:rPr>
          <w:instrText xml:space="preserve"> PAGEREF _Toc215610400 \h </w:instrText>
        </w:r>
        <w:r w:rsidR="00E84E6A">
          <w:rPr>
            <w:noProof/>
            <w:webHidden/>
          </w:rPr>
        </w:r>
        <w:r w:rsidR="00E84E6A">
          <w:rPr>
            <w:noProof/>
            <w:webHidden/>
          </w:rPr>
          <w:fldChar w:fldCharType="separate"/>
        </w:r>
        <w:r w:rsidR="006C578D">
          <w:rPr>
            <w:noProof/>
            <w:webHidden/>
          </w:rPr>
          <w:t>13</w:t>
        </w:r>
        <w:r w:rsidR="00E84E6A">
          <w:rPr>
            <w:noProof/>
            <w:webHidden/>
          </w:rPr>
          <w:fldChar w:fldCharType="end"/>
        </w:r>
      </w:hyperlink>
    </w:p>
    <w:p w14:paraId="7F02ED10" w14:textId="3C8130DE" w:rsidR="00E84E6A" w:rsidRDefault="006D56A4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15610401" w:history="1">
        <w:r w:rsidR="00E84E6A" w:rsidRPr="00867AE0">
          <w:rPr>
            <w:rStyle w:val="af7"/>
            <w:noProof/>
          </w:rPr>
          <w:t>3.2 Реализация интерфейса пользователя</w:t>
        </w:r>
        <w:r w:rsidR="00E84E6A">
          <w:rPr>
            <w:noProof/>
            <w:webHidden/>
          </w:rPr>
          <w:tab/>
        </w:r>
        <w:r w:rsidR="00E84E6A">
          <w:rPr>
            <w:noProof/>
            <w:webHidden/>
          </w:rPr>
          <w:fldChar w:fldCharType="begin"/>
        </w:r>
        <w:r w:rsidR="00E84E6A">
          <w:rPr>
            <w:noProof/>
            <w:webHidden/>
          </w:rPr>
          <w:instrText xml:space="preserve"> PAGEREF _Toc215610401 \h </w:instrText>
        </w:r>
        <w:r w:rsidR="00E84E6A">
          <w:rPr>
            <w:noProof/>
            <w:webHidden/>
          </w:rPr>
        </w:r>
        <w:r w:rsidR="00E84E6A">
          <w:rPr>
            <w:noProof/>
            <w:webHidden/>
          </w:rPr>
          <w:fldChar w:fldCharType="separate"/>
        </w:r>
        <w:r w:rsidR="006C578D">
          <w:rPr>
            <w:noProof/>
            <w:webHidden/>
          </w:rPr>
          <w:t>16</w:t>
        </w:r>
        <w:r w:rsidR="00E84E6A">
          <w:rPr>
            <w:noProof/>
            <w:webHidden/>
          </w:rPr>
          <w:fldChar w:fldCharType="end"/>
        </w:r>
      </w:hyperlink>
    </w:p>
    <w:p w14:paraId="2E4D8B87" w14:textId="4D5CD817" w:rsidR="00E84E6A" w:rsidRDefault="006D56A4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15610402" w:history="1">
        <w:r w:rsidR="00E84E6A" w:rsidRPr="00867AE0">
          <w:rPr>
            <w:rStyle w:val="af7"/>
            <w:noProof/>
          </w:rPr>
          <w:t>3.3 Разграничение прав доступа пользователей</w:t>
        </w:r>
        <w:r w:rsidR="00E84E6A">
          <w:rPr>
            <w:noProof/>
            <w:webHidden/>
          </w:rPr>
          <w:tab/>
        </w:r>
        <w:r w:rsidR="00E84E6A">
          <w:rPr>
            <w:noProof/>
            <w:webHidden/>
          </w:rPr>
          <w:fldChar w:fldCharType="begin"/>
        </w:r>
        <w:r w:rsidR="00E84E6A">
          <w:rPr>
            <w:noProof/>
            <w:webHidden/>
          </w:rPr>
          <w:instrText xml:space="preserve"> PAGEREF _Toc215610402 \h </w:instrText>
        </w:r>
        <w:r w:rsidR="00E84E6A">
          <w:rPr>
            <w:noProof/>
            <w:webHidden/>
          </w:rPr>
        </w:r>
        <w:r w:rsidR="00E84E6A">
          <w:rPr>
            <w:noProof/>
            <w:webHidden/>
          </w:rPr>
          <w:fldChar w:fldCharType="separate"/>
        </w:r>
        <w:r w:rsidR="006C578D">
          <w:rPr>
            <w:noProof/>
            <w:webHidden/>
          </w:rPr>
          <w:t>1</w:t>
        </w:r>
        <w:r w:rsidR="00E84E6A">
          <w:rPr>
            <w:noProof/>
            <w:webHidden/>
          </w:rPr>
          <w:fldChar w:fldCharType="end"/>
        </w:r>
      </w:hyperlink>
      <w:r w:rsidR="005512EA">
        <w:rPr>
          <w:noProof/>
        </w:rPr>
        <w:t>8</w:t>
      </w:r>
    </w:p>
    <w:p w14:paraId="6FEE98AD" w14:textId="710C478B" w:rsidR="00E84E6A" w:rsidRDefault="006D56A4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15610403" w:history="1">
        <w:r w:rsidR="00E84E6A" w:rsidRPr="00867AE0">
          <w:rPr>
            <w:rStyle w:val="af7"/>
            <w:noProof/>
          </w:rPr>
          <w:t>3.4 Экспорт и импорт данных</w:t>
        </w:r>
        <w:r w:rsidR="00E84E6A">
          <w:rPr>
            <w:noProof/>
            <w:webHidden/>
          </w:rPr>
          <w:tab/>
        </w:r>
        <w:r w:rsidR="00E84E6A">
          <w:rPr>
            <w:noProof/>
            <w:webHidden/>
          </w:rPr>
          <w:fldChar w:fldCharType="begin"/>
        </w:r>
        <w:r w:rsidR="00E84E6A">
          <w:rPr>
            <w:noProof/>
            <w:webHidden/>
          </w:rPr>
          <w:instrText xml:space="preserve"> PAGEREF _Toc215610403 \h </w:instrText>
        </w:r>
        <w:r w:rsidR="00E84E6A">
          <w:rPr>
            <w:noProof/>
            <w:webHidden/>
          </w:rPr>
        </w:r>
        <w:r w:rsidR="00E84E6A">
          <w:rPr>
            <w:noProof/>
            <w:webHidden/>
          </w:rPr>
          <w:fldChar w:fldCharType="separate"/>
        </w:r>
        <w:r w:rsidR="006C578D">
          <w:rPr>
            <w:noProof/>
            <w:webHidden/>
          </w:rPr>
          <w:t>20</w:t>
        </w:r>
        <w:r w:rsidR="00E84E6A">
          <w:rPr>
            <w:noProof/>
            <w:webHidden/>
          </w:rPr>
          <w:fldChar w:fldCharType="end"/>
        </w:r>
      </w:hyperlink>
    </w:p>
    <w:p w14:paraId="2F640E7F" w14:textId="5B8FF9C0" w:rsidR="00E84E6A" w:rsidRDefault="006D56A4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15610404" w:history="1">
        <w:r w:rsidR="00E84E6A" w:rsidRPr="00867AE0">
          <w:rPr>
            <w:rStyle w:val="af7"/>
            <w:noProof/>
          </w:rPr>
          <w:t>4 Тестирование и отладка программного обеспечения</w:t>
        </w:r>
        <w:r w:rsidR="00E84E6A">
          <w:rPr>
            <w:noProof/>
            <w:webHidden/>
          </w:rPr>
          <w:tab/>
        </w:r>
        <w:r w:rsidR="00E84E6A">
          <w:rPr>
            <w:noProof/>
            <w:webHidden/>
          </w:rPr>
          <w:fldChar w:fldCharType="begin"/>
        </w:r>
        <w:r w:rsidR="00E84E6A">
          <w:rPr>
            <w:noProof/>
            <w:webHidden/>
          </w:rPr>
          <w:instrText xml:space="preserve"> PAGEREF _Toc215610404 \h </w:instrText>
        </w:r>
        <w:r w:rsidR="00E84E6A">
          <w:rPr>
            <w:noProof/>
            <w:webHidden/>
          </w:rPr>
        </w:r>
        <w:r w:rsidR="00E84E6A">
          <w:rPr>
            <w:noProof/>
            <w:webHidden/>
          </w:rPr>
          <w:fldChar w:fldCharType="separate"/>
        </w:r>
        <w:r w:rsidR="006C578D">
          <w:rPr>
            <w:noProof/>
            <w:webHidden/>
          </w:rPr>
          <w:t>2</w:t>
        </w:r>
        <w:r w:rsidR="00E84E6A">
          <w:rPr>
            <w:noProof/>
            <w:webHidden/>
          </w:rPr>
          <w:fldChar w:fldCharType="end"/>
        </w:r>
      </w:hyperlink>
      <w:r w:rsidR="00610EFD">
        <w:rPr>
          <w:noProof/>
        </w:rPr>
        <w:t>3</w:t>
      </w:r>
    </w:p>
    <w:p w14:paraId="2C8CFC79" w14:textId="5E71DA4E" w:rsidR="00E84E6A" w:rsidRDefault="006D56A4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15610405" w:history="1">
        <w:r w:rsidR="00E84E6A" w:rsidRPr="00867AE0">
          <w:rPr>
            <w:rStyle w:val="af7"/>
            <w:noProof/>
          </w:rPr>
          <w:t>4.1 Структурное тестирование</w:t>
        </w:r>
        <w:r w:rsidR="00E84E6A">
          <w:rPr>
            <w:noProof/>
            <w:webHidden/>
          </w:rPr>
          <w:tab/>
        </w:r>
        <w:r w:rsidR="00E84E6A">
          <w:rPr>
            <w:noProof/>
            <w:webHidden/>
          </w:rPr>
          <w:fldChar w:fldCharType="begin"/>
        </w:r>
        <w:r w:rsidR="00E84E6A">
          <w:rPr>
            <w:noProof/>
            <w:webHidden/>
          </w:rPr>
          <w:instrText xml:space="preserve"> PAGEREF _Toc215610405 \h </w:instrText>
        </w:r>
        <w:r w:rsidR="00E84E6A">
          <w:rPr>
            <w:noProof/>
            <w:webHidden/>
          </w:rPr>
        </w:r>
        <w:r w:rsidR="00E84E6A">
          <w:rPr>
            <w:noProof/>
            <w:webHidden/>
          </w:rPr>
          <w:fldChar w:fldCharType="separate"/>
        </w:r>
        <w:r w:rsidR="006C578D">
          <w:rPr>
            <w:noProof/>
            <w:webHidden/>
          </w:rPr>
          <w:t>2</w:t>
        </w:r>
        <w:r w:rsidR="00E84E6A">
          <w:rPr>
            <w:noProof/>
            <w:webHidden/>
          </w:rPr>
          <w:fldChar w:fldCharType="end"/>
        </w:r>
      </w:hyperlink>
      <w:r w:rsidR="00610EFD">
        <w:rPr>
          <w:noProof/>
        </w:rPr>
        <w:t>3</w:t>
      </w:r>
    </w:p>
    <w:p w14:paraId="37BE7BBC" w14:textId="2A847C3B" w:rsidR="00E84E6A" w:rsidRDefault="006D56A4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15610406" w:history="1">
        <w:r w:rsidR="00E84E6A" w:rsidRPr="00867AE0">
          <w:rPr>
            <w:rStyle w:val="af7"/>
            <w:noProof/>
          </w:rPr>
          <w:t>4.2 Функциональное тестирование</w:t>
        </w:r>
        <w:r w:rsidR="00E84E6A">
          <w:rPr>
            <w:noProof/>
            <w:webHidden/>
          </w:rPr>
          <w:tab/>
        </w:r>
        <w:r w:rsidR="00E84E6A">
          <w:rPr>
            <w:noProof/>
            <w:webHidden/>
          </w:rPr>
          <w:fldChar w:fldCharType="begin"/>
        </w:r>
        <w:r w:rsidR="00E84E6A">
          <w:rPr>
            <w:noProof/>
            <w:webHidden/>
          </w:rPr>
          <w:instrText xml:space="preserve"> PAGEREF _Toc215610406 \h </w:instrText>
        </w:r>
        <w:r w:rsidR="00E84E6A">
          <w:rPr>
            <w:noProof/>
            <w:webHidden/>
          </w:rPr>
        </w:r>
        <w:r w:rsidR="00E84E6A">
          <w:rPr>
            <w:noProof/>
            <w:webHidden/>
          </w:rPr>
          <w:fldChar w:fldCharType="separate"/>
        </w:r>
        <w:r w:rsidR="006C578D">
          <w:rPr>
            <w:noProof/>
            <w:webHidden/>
          </w:rPr>
          <w:t>23</w:t>
        </w:r>
        <w:r w:rsidR="00E84E6A">
          <w:rPr>
            <w:noProof/>
            <w:webHidden/>
          </w:rPr>
          <w:fldChar w:fldCharType="end"/>
        </w:r>
      </w:hyperlink>
    </w:p>
    <w:p w14:paraId="219DA39B" w14:textId="441CA7E3" w:rsidR="00E84E6A" w:rsidRDefault="006D56A4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15610407" w:history="1">
        <w:r w:rsidR="00E84E6A" w:rsidRPr="00867AE0">
          <w:rPr>
            <w:rStyle w:val="af7"/>
            <w:noProof/>
          </w:rPr>
          <w:t>5 Инструкция по эксплуатации программного обеспечения</w:t>
        </w:r>
        <w:r w:rsidR="00E84E6A">
          <w:rPr>
            <w:noProof/>
            <w:webHidden/>
          </w:rPr>
          <w:tab/>
        </w:r>
        <w:r w:rsidR="00E84E6A">
          <w:rPr>
            <w:noProof/>
            <w:webHidden/>
          </w:rPr>
          <w:fldChar w:fldCharType="begin"/>
        </w:r>
        <w:r w:rsidR="00E84E6A">
          <w:rPr>
            <w:noProof/>
            <w:webHidden/>
          </w:rPr>
          <w:instrText xml:space="preserve"> PAGEREF _Toc215610407 \h </w:instrText>
        </w:r>
        <w:r w:rsidR="00E84E6A">
          <w:rPr>
            <w:noProof/>
            <w:webHidden/>
          </w:rPr>
        </w:r>
        <w:r w:rsidR="00E84E6A">
          <w:rPr>
            <w:noProof/>
            <w:webHidden/>
          </w:rPr>
          <w:fldChar w:fldCharType="separate"/>
        </w:r>
        <w:r w:rsidR="006C578D">
          <w:rPr>
            <w:noProof/>
            <w:webHidden/>
          </w:rPr>
          <w:t>2</w:t>
        </w:r>
        <w:r w:rsidR="00E84E6A">
          <w:rPr>
            <w:noProof/>
            <w:webHidden/>
          </w:rPr>
          <w:fldChar w:fldCharType="end"/>
        </w:r>
      </w:hyperlink>
      <w:r w:rsidR="00610EFD">
        <w:rPr>
          <w:noProof/>
        </w:rPr>
        <w:t>5</w:t>
      </w:r>
    </w:p>
    <w:p w14:paraId="379A2FA6" w14:textId="58935B58" w:rsidR="00E84E6A" w:rsidRDefault="006D56A4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15610408" w:history="1">
        <w:r w:rsidR="00E84E6A" w:rsidRPr="00867AE0">
          <w:rPr>
            <w:rStyle w:val="af7"/>
            <w:noProof/>
          </w:rPr>
          <w:t>5.1 Установка программного обеспечения</w:t>
        </w:r>
        <w:r w:rsidR="00E84E6A">
          <w:rPr>
            <w:noProof/>
            <w:webHidden/>
          </w:rPr>
          <w:tab/>
        </w:r>
        <w:r w:rsidR="00E84E6A">
          <w:rPr>
            <w:noProof/>
            <w:webHidden/>
          </w:rPr>
          <w:fldChar w:fldCharType="begin"/>
        </w:r>
        <w:r w:rsidR="00E84E6A">
          <w:rPr>
            <w:noProof/>
            <w:webHidden/>
          </w:rPr>
          <w:instrText xml:space="preserve"> PAGEREF _Toc215610408 \h </w:instrText>
        </w:r>
        <w:r w:rsidR="00E84E6A">
          <w:rPr>
            <w:noProof/>
            <w:webHidden/>
          </w:rPr>
        </w:r>
        <w:r w:rsidR="00E84E6A">
          <w:rPr>
            <w:noProof/>
            <w:webHidden/>
          </w:rPr>
          <w:fldChar w:fldCharType="separate"/>
        </w:r>
        <w:r w:rsidR="006C578D">
          <w:rPr>
            <w:noProof/>
            <w:webHidden/>
          </w:rPr>
          <w:t>2</w:t>
        </w:r>
        <w:r w:rsidR="00E84E6A">
          <w:rPr>
            <w:noProof/>
            <w:webHidden/>
          </w:rPr>
          <w:fldChar w:fldCharType="end"/>
        </w:r>
      </w:hyperlink>
      <w:r w:rsidR="00610EFD">
        <w:rPr>
          <w:noProof/>
        </w:rPr>
        <w:t>5</w:t>
      </w:r>
    </w:p>
    <w:p w14:paraId="3122D1F1" w14:textId="53DE3285" w:rsidR="00E84E6A" w:rsidRDefault="006D56A4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15610409" w:history="1">
        <w:r w:rsidR="00E84E6A" w:rsidRPr="00867AE0">
          <w:rPr>
            <w:rStyle w:val="af7"/>
            <w:noProof/>
          </w:rPr>
          <w:t>5.2 Инструкция по работе</w:t>
        </w:r>
        <w:r w:rsidR="00E84E6A">
          <w:rPr>
            <w:noProof/>
            <w:webHidden/>
          </w:rPr>
          <w:tab/>
        </w:r>
        <w:r w:rsidR="00E84E6A">
          <w:rPr>
            <w:noProof/>
            <w:webHidden/>
          </w:rPr>
          <w:fldChar w:fldCharType="begin"/>
        </w:r>
        <w:r w:rsidR="00E84E6A">
          <w:rPr>
            <w:noProof/>
            <w:webHidden/>
          </w:rPr>
          <w:instrText xml:space="preserve"> PAGEREF _Toc215610409 \h </w:instrText>
        </w:r>
        <w:r w:rsidR="00E84E6A">
          <w:rPr>
            <w:noProof/>
            <w:webHidden/>
          </w:rPr>
        </w:r>
        <w:r w:rsidR="00E84E6A">
          <w:rPr>
            <w:noProof/>
            <w:webHidden/>
          </w:rPr>
          <w:fldChar w:fldCharType="separate"/>
        </w:r>
        <w:r w:rsidR="006C578D">
          <w:rPr>
            <w:noProof/>
            <w:webHidden/>
          </w:rPr>
          <w:t>2</w:t>
        </w:r>
        <w:r w:rsidR="00E84E6A">
          <w:rPr>
            <w:noProof/>
            <w:webHidden/>
          </w:rPr>
          <w:fldChar w:fldCharType="end"/>
        </w:r>
      </w:hyperlink>
      <w:r w:rsidR="00610EFD">
        <w:rPr>
          <w:noProof/>
        </w:rPr>
        <w:t>6</w:t>
      </w:r>
    </w:p>
    <w:p w14:paraId="1FDCCDD7" w14:textId="5739BA30" w:rsidR="00E84E6A" w:rsidRDefault="006D56A4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15610410" w:history="1">
        <w:r w:rsidR="00E84E6A" w:rsidRPr="00867AE0">
          <w:rPr>
            <w:rStyle w:val="af7"/>
            <w:noProof/>
          </w:rPr>
          <w:t>Заключение</w:t>
        </w:r>
        <w:r w:rsidR="00E84E6A">
          <w:rPr>
            <w:noProof/>
            <w:webHidden/>
          </w:rPr>
          <w:tab/>
        </w:r>
        <w:r w:rsidR="00E84E6A">
          <w:rPr>
            <w:noProof/>
            <w:webHidden/>
          </w:rPr>
          <w:fldChar w:fldCharType="begin"/>
        </w:r>
        <w:r w:rsidR="00E84E6A">
          <w:rPr>
            <w:noProof/>
            <w:webHidden/>
          </w:rPr>
          <w:instrText xml:space="preserve"> PAGEREF _Toc215610410 \h </w:instrText>
        </w:r>
        <w:r w:rsidR="00E84E6A">
          <w:rPr>
            <w:noProof/>
            <w:webHidden/>
          </w:rPr>
        </w:r>
        <w:r w:rsidR="00E84E6A">
          <w:rPr>
            <w:noProof/>
            <w:webHidden/>
          </w:rPr>
          <w:fldChar w:fldCharType="separate"/>
        </w:r>
        <w:r w:rsidR="006C578D">
          <w:rPr>
            <w:noProof/>
            <w:webHidden/>
          </w:rPr>
          <w:t>29</w:t>
        </w:r>
        <w:r w:rsidR="00E84E6A">
          <w:rPr>
            <w:noProof/>
            <w:webHidden/>
          </w:rPr>
          <w:fldChar w:fldCharType="end"/>
        </w:r>
      </w:hyperlink>
    </w:p>
    <w:p w14:paraId="74D168ED" w14:textId="4F7212C1" w:rsidR="00E84E6A" w:rsidRDefault="006D56A4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15610411" w:history="1">
        <w:r w:rsidR="00E84E6A" w:rsidRPr="00867AE0">
          <w:rPr>
            <w:rStyle w:val="af7"/>
            <w:noProof/>
          </w:rPr>
          <w:t>Список использованных источников</w:t>
        </w:r>
        <w:r w:rsidR="00E84E6A">
          <w:rPr>
            <w:noProof/>
            <w:webHidden/>
          </w:rPr>
          <w:tab/>
        </w:r>
        <w:r w:rsidR="00E84E6A">
          <w:rPr>
            <w:noProof/>
            <w:webHidden/>
          </w:rPr>
          <w:fldChar w:fldCharType="begin"/>
        </w:r>
        <w:r w:rsidR="00E84E6A">
          <w:rPr>
            <w:noProof/>
            <w:webHidden/>
          </w:rPr>
          <w:instrText xml:space="preserve"> PAGEREF _Toc215610411 \h </w:instrText>
        </w:r>
        <w:r w:rsidR="00E84E6A">
          <w:rPr>
            <w:noProof/>
            <w:webHidden/>
          </w:rPr>
        </w:r>
        <w:r w:rsidR="00E84E6A">
          <w:rPr>
            <w:noProof/>
            <w:webHidden/>
          </w:rPr>
          <w:fldChar w:fldCharType="separate"/>
        </w:r>
        <w:r w:rsidR="006C578D">
          <w:rPr>
            <w:noProof/>
            <w:webHidden/>
          </w:rPr>
          <w:t>29</w:t>
        </w:r>
        <w:r w:rsidR="00E84E6A">
          <w:rPr>
            <w:noProof/>
            <w:webHidden/>
          </w:rPr>
          <w:fldChar w:fldCharType="end"/>
        </w:r>
      </w:hyperlink>
    </w:p>
    <w:p w14:paraId="7A228512" w14:textId="20B3324D" w:rsidR="008532F7" w:rsidRPr="00E66F61" w:rsidRDefault="00E84E6A" w:rsidP="008532F7">
      <w:pPr>
        <w:rPr>
          <w:lang w:val="en-US"/>
        </w:rPr>
      </w:pPr>
      <w:r>
        <w:rPr>
          <w:lang w:val="en-US"/>
        </w:rPr>
        <w:fldChar w:fldCharType="end"/>
      </w:r>
    </w:p>
    <w:p w14:paraId="195805C4" w14:textId="77777777" w:rsidR="00800364" w:rsidRDefault="00800364" w:rsidP="00800364">
      <w:pPr>
        <w:pStyle w:val="a7"/>
      </w:pPr>
      <w:bookmarkStart w:id="0" w:name="_Toc194696990"/>
      <w:bookmarkStart w:id="1" w:name="_Toc215610331"/>
      <w:bookmarkStart w:id="2" w:name="_Toc215610389"/>
      <w:r>
        <w:lastRenderedPageBreak/>
        <w:t>Перечень сокращений и обозначений</w:t>
      </w:r>
      <w:bookmarkEnd w:id="0"/>
      <w:bookmarkEnd w:id="1"/>
      <w:bookmarkEnd w:id="2"/>
    </w:p>
    <w:p w14:paraId="60E1FE5A" w14:textId="77777777" w:rsidR="006D0C39" w:rsidRDefault="006D0C39" w:rsidP="006D0C39">
      <w:pPr>
        <w:pStyle w:val="a3"/>
      </w:pPr>
      <w:r w:rsidRPr="006D0C39">
        <w:t xml:space="preserve">В настоящем </w:t>
      </w:r>
      <w:r w:rsidR="00A071FB">
        <w:t>курсовом</w:t>
      </w:r>
      <w:r w:rsidRPr="006D0C39">
        <w:t xml:space="preserve"> </w:t>
      </w:r>
      <w:r w:rsidR="00A071FB">
        <w:t xml:space="preserve">проекте </w:t>
      </w:r>
      <w:r w:rsidRPr="006D0C39">
        <w:t>применяются следующие сокращения и обозначения:</w:t>
      </w:r>
    </w:p>
    <w:p w14:paraId="545233D8" w14:textId="77777777" w:rsidR="00714814" w:rsidRDefault="00714814" w:rsidP="00B940E6">
      <w:pPr>
        <w:pStyle w:val="a3"/>
      </w:pPr>
      <w:r>
        <w:t>БД – база данных</w:t>
      </w:r>
    </w:p>
    <w:p w14:paraId="709BCC45" w14:textId="77777777" w:rsidR="00714814" w:rsidRDefault="00714814" w:rsidP="00B940E6">
      <w:pPr>
        <w:pStyle w:val="a3"/>
      </w:pPr>
      <w:r>
        <w:t>ОС – операционная система</w:t>
      </w:r>
    </w:p>
    <w:p w14:paraId="23F85500" w14:textId="77777777" w:rsidR="00714814" w:rsidRPr="008532F7" w:rsidRDefault="00714814" w:rsidP="008532F7">
      <w:pPr>
        <w:pStyle w:val="a3"/>
      </w:pPr>
      <w:r w:rsidRPr="008532F7">
        <w:t>ПК – персональный компьютер</w:t>
      </w:r>
    </w:p>
    <w:p w14:paraId="08E1A411" w14:textId="77777777" w:rsidR="00714814" w:rsidRDefault="00714814" w:rsidP="008532F7">
      <w:pPr>
        <w:pStyle w:val="a3"/>
      </w:pPr>
      <w:r w:rsidRPr="008532F7">
        <w:t>ПО – программное обеспечение</w:t>
      </w:r>
    </w:p>
    <w:p w14:paraId="26BCC863" w14:textId="62E49DF2" w:rsidR="00442437" w:rsidRDefault="00714814" w:rsidP="007319E1">
      <w:pPr>
        <w:pStyle w:val="a3"/>
      </w:pPr>
      <w:r>
        <w:t>СУБД – система управления базами данных</w:t>
      </w:r>
    </w:p>
    <w:p w14:paraId="0E6C35AC" w14:textId="77777777" w:rsidR="00442437" w:rsidRPr="00262403" w:rsidRDefault="00442437" w:rsidP="008532F7">
      <w:pPr>
        <w:pStyle w:val="a3"/>
      </w:pPr>
    </w:p>
    <w:p w14:paraId="2527F9CA" w14:textId="5CC3C5CA" w:rsidR="0036273A" w:rsidRPr="001C5A85" w:rsidRDefault="0036273A" w:rsidP="007319E1">
      <w:pPr>
        <w:pStyle w:val="a3"/>
      </w:pPr>
      <w:r>
        <w:rPr>
          <w:lang w:val="en-US"/>
        </w:rPr>
        <w:t>API</w:t>
      </w:r>
      <w:r w:rsidRPr="00F7321E">
        <w:t xml:space="preserve"> – </w:t>
      </w:r>
      <w:r>
        <w:t>интерфейс прикладного программирования</w:t>
      </w:r>
    </w:p>
    <w:p w14:paraId="51839A93" w14:textId="7722D355" w:rsidR="0036273A" w:rsidRPr="00C5565B" w:rsidRDefault="0036273A" w:rsidP="0016100C">
      <w:pPr>
        <w:pStyle w:val="a3"/>
      </w:pPr>
      <w:r w:rsidRPr="00714814">
        <w:rPr>
          <w:lang w:val="en-US"/>
        </w:rPr>
        <w:t>ERD</w:t>
      </w:r>
      <w:r w:rsidRPr="00C5565B">
        <w:t xml:space="preserve"> – диаграмма взаимосвязей сущностей</w:t>
      </w:r>
    </w:p>
    <w:p w14:paraId="40CDDFD4" w14:textId="04CA436E" w:rsidR="0036273A" w:rsidRPr="007F1AC9" w:rsidRDefault="0016100C" w:rsidP="008532F7">
      <w:pPr>
        <w:pStyle w:val="a3"/>
      </w:pPr>
      <w:r>
        <w:rPr>
          <w:lang w:val="en-US"/>
        </w:rPr>
        <w:t>HTTP</w:t>
      </w:r>
      <w:r>
        <w:t xml:space="preserve"> – </w:t>
      </w:r>
      <w:r w:rsidR="0036273A" w:rsidRPr="007F1AC9">
        <w:t>протокол передачи гипертекста</w:t>
      </w:r>
    </w:p>
    <w:p w14:paraId="3510AD78" w14:textId="1323F2BA" w:rsidR="0036273A" w:rsidRPr="00FF6CF5" w:rsidRDefault="0036273A" w:rsidP="008532F7">
      <w:pPr>
        <w:pStyle w:val="a3"/>
      </w:pPr>
      <w:r>
        <w:rPr>
          <w:lang w:val="en-US"/>
        </w:rPr>
        <w:t>ID</w:t>
      </w:r>
      <w:r w:rsidR="006D62BB">
        <w:t xml:space="preserve"> – и</w:t>
      </w:r>
      <w:r>
        <w:t>дентификатор</w:t>
      </w:r>
    </w:p>
    <w:p w14:paraId="08A90C4F" w14:textId="05DDE2DE" w:rsidR="0036273A" w:rsidRPr="00FF0864" w:rsidRDefault="0036273A" w:rsidP="0016100C">
      <w:pPr>
        <w:pStyle w:val="a3"/>
      </w:pPr>
      <w:r>
        <w:rPr>
          <w:lang w:val="en-US"/>
        </w:rPr>
        <w:t>IDE</w:t>
      </w:r>
      <w:r w:rsidRPr="000C0BD6">
        <w:t xml:space="preserve"> –</w:t>
      </w:r>
      <w:r>
        <w:t xml:space="preserve"> </w:t>
      </w:r>
      <w:r w:rsidRPr="000C0BD6">
        <w:t>интегрированная среда разработки</w:t>
      </w:r>
    </w:p>
    <w:p w14:paraId="67EA9794" w14:textId="69F5DCD4" w:rsidR="00FD4711" w:rsidRPr="00FD4711" w:rsidRDefault="00FD4711" w:rsidP="008532F7">
      <w:pPr>
        <w:pStyle w:val="a3"/>
      </w:pPr>
      <w:r>
        <w:rPr>
          <w:lang w:val="en-US"/>
        </w:rPr>
        <w:t>WPF</w:t>
      </w:r>
      <w:r w:rsidR="00FF0864">
        <w:t xml:space="preserve"> – </w:t>
      </w:r>
      <w:r>
        <w:t>фреймворк для создания графических пользовательских интерфейсов</w:t>
      </w:r>
    </w:p>
    <w:p w14:paraId="1C12D067" w14:textId="5B1D3A25" w:rsidR="00157D07" w:rsidRPr="00C04E40" w:rsidRDefault="008532F7" w:rsidP="008532F7">
      <w:pPr>
        <w:pStyle w:val="a7"/>
      </w:pPr>
      <w:bookmarkStart w:id="3" w:name="_Toc194696991"/>
      <w:bookmarkStart w:id="4" w:name="_Toc215610332"/>
      <w:bookmarkStart w:id="5" w:name="_Toc215610390"/>
      <w:r>
        <w:lastRenderedPageBreak/>
        <w:t>Введение</w:t>
      </w:r>
      <w:bookmarkEnd w:id="3"/>
      <w:bookmarkEnd w:id="4"/>
      <w:bookmarkEnd w:id="5"/>
    </w:p>
    <w:p w14:paraId="095B96C5" w14:textId="6DB5B6D9" w:rsidR="00A31856" w:rsidRDefault="00A31856" w:rsidP="00A31856">
      <w:pPr>
        <w:pStyle w:val="a"/>
        <w:numPr>
          <w:ilvl w:val="0"/>
          <w:numId w:val="0"/>
        </w:numPr>
        <w:ind w:firstLine="709"/>
      </w:pPr>
      <w:r>
        <w:t>В современном мире цифровые технологии играют ключевую роль в оптимизации и автоматизации процессов управления проектами в различных отраслях. Информационные системы и веб-приложения позволяют эффективно собирать, хранить, фильтровать и отображать данные, обеспечивая высокую прозрачность и контроль над деятельностью. Это особенно актуально для организаций, занимающихся проектированием, строительством и другими видами деятельности, где управление множеством проектов, их участниками и статусами требует высокой точности и оперативности. Ручной ввод данных, ведение учёта в электронных таблицах или бумажных журналах приводит к снижению производительности, увеличению риска ошибок и затрудняет аналитику.</w:t>
      </w:r>
    </w:p>
    <w:p w14:paraId="782735AC" w14:textId="77777777" w:rsidR="00D425F8" w:rsidRDefault="00D425F8" w:rsidP="00A31856">
      <w:pPr>
        <w:pStyle w:val="a"/>
        <w:numPr>
          <w:ilvl w:val="0"/>
          <w:numId w:val="0"/>
        </w:numPr>
        <w:ind w:firstLine="709"/>
      </w:pPr>
      <w:r w:rsidRPr="00D425F8">
        <w:t>Для компаний, осуществляющих проектную деятельность, эффективное управление проектами является критически важным элементом успеха. Однако во многих организациях процессы учёта и мониторинга проектов до сих пор частично или полностью зависят от ручных операций, что замедляет принятие решений и снижает общую прозрачность проектного портфеля. Цифровая трансформация управления проектами позволяет не только автоматизировать рутинные задачи, но и предоставить менеджерам и администраторам удобный инструмент для анализа текущей ситуации с помощью фильтрации и поиска, планирования и контроля исполнения.</w:t>
      </w:r>
    </w:p>
    <w:p w14:paraId="336D3063" w14:textId="77777777" w:rsidR="00D425F8" w:rsidRDefault="00D425F8" w:rsidP="00A31856">
      <w:pPr>
        <w:pStyle w:val="a"/>
        <w:numPr>
          <w:ilvl w:val="0"/>
          <w:numId w:val="0"/>
        </w:numPr>
        <w:ind w:firstLine="709"/>
      </w:pPr>
      <w:r w:rsidRPr="00D425F8">
        <w:t>Таким образом, разработка клиент-серверной подсистемы управления проектами позволит автоматизировать процессы учёта, планирования и отслеживания статусов проектов, минимизировать человеческий фактор, обеспечить мгновенный доступ к актуальной информации и повысить общий уровень управляемости и эффективности.</w:t>
      </w:r>
    </w:p>
    <w:p w14:paraId="050D928C" w14:textId="00FFECBD" w:rsidR="004E6EF1" w:rsidRDefault="004E6EF1" w:rsidP="00A31856">
      <w:pPr>
        <w:pStyle w:val="a"/>
        <w:numPr>
          <w:ilvl w:val="0"/>
          <w:numId w:val="0"/>
        </w:numPr>
        <w:ind w:firstLine="709"/>
      </w:pPr>
      <w:r w:rsidRPr="004E6EF1">
        <w:t xml:space="preserve">Целью курсового проектирования является разработка программного решения для сотрудников компании, предназначенного для автоматизации управления проектами, включая учёт, фильтрацию, поиск и отображение </w:t>
      </w:r>
      <w:r w:rsidRPr="004E6EF1">
        <w:lastRenderedPageBreak/>
        <w:t>информации о проектах, их руководителях и статусах, с учёт</w:t>
      </w:r>
      <w:r w:rsidR="0016660D">
        <w:t>ом ролевой модели пользователя</w:t>
      </w:r>
      <w:bookmarkStart w:id="6" w:name="_GoBack"/>
      <w:bookmarkEnd w:id="6"/>
      <w:r w:rsidRPr="004E6EF1">
        <w:t>.</w:t>
      </w:r>
    </w:p>
    <w:p w14:paraId="392D484E" w14:textId="1E498204" w:rsidR="00A31856" w:rsidRDefault="00A31856" w:rsidP="00A31856">
      <w:pPr>
        <w:pStyle w:val="a"/>
        <w:numPr>
          <w:ilvl w:val="0"/>
          <w:numId w:val="0"/>
        </w:numPr>
        <w:ind w:firstLine="709"/>
      </w:pPr>
      <w:r>
        <w:t>Для достижения поставленной цели требуется решить следующие задачи:</w:t>
      </w:r>
    </w:p>
    <w:p w14:paraId="2E74B083" w14:textId="43FFC5C5" w:rsidR="00963057" w:rsidRPr="00585213" w:rsidRDefault="00963057" w:rsidP="00963057">
      <w:pPr>
        <w:pStyle w:val="a1"/>
        <w:rPr>
          <w:lang w:eastAsia="ru-RU"/>
        </w:rPr>
      </w:pPr>
      <w:r>
        <w:rPr>
          <w:lang w:eastAsia="ru-RU"/>
        </w:rPr>
        <w:t>проанализировать предметную область</w:t>
      </w:r>
      <w:r>
        <w:rPr>
          <w:lang w:val="en-US" w:eastAsia="ru-RU"/>
        </w:rPr>
        <w:t>;</w:t>
      </w:r>
    </w:p>
    <w:p w14:paraId="4652FA72" w14:textId="1EC4EBE6" w:rsidR="00585213" w:rsidRDefault="00585213" w:rsidP="00585213">
      <w:pPr>
        <w:pStyle w:val="a1"/>
        <w:rPr>
          <w:lang w:eastAsia="ru-RU"/>
        </w:rPr>
      </w:pPr>
      <w:r>
        <w:rPr>
          <w:lang w:eastAsia="ru-RU"/>
        </w:rPr>
        <w:t>определить требования к разрабатываемому программному средству</w:t>
      </w:r>
      <w:r w:rsidRPr="006F7E3D">
        <w:rPr>
          <w:lang w:eastAsia="ru-RU"/>
        </w:rPr>
        <w:t>;</w:t>
      </w:r>
    </w:p>
    <w:p w14:paraId="6052CE51" w14:textId="22F43502" w:rsidR="00251592" w:rsidRPr="004A02EF" w:rsidRDefault="00251592" w:rsidP="00251592">
      <w:pPr>
        <w:pStyle w:val="a1"/>
      </w:pPr>
      <w:r>
        <w:t>спроектировать архитектуру системы</w:t>
      </w:r>
      <w:r w:rsidRPr="00B40037">
        <w:t xml:space="preserve">, </w:t>
      </w:r>
      <w:r w:rsidRPr="004A02EF">
        <w:t>включающую серверную часть, ба</w:t>
      </w:r>
      <w:r>
        <w:t xml:space="preserve">зу данных и клиентское оконное </w:t>
      </w:r>
      <w:r w:rsidRPr="004A02EF">
        <w:t>приложение</w:t>
      </w:r>
      <w:r w:rsidRPr="00741242">
        <w:t>;</w:t>
      </w:r>
    </w:p>
    <w:p w14:paraId="7679AFD9" w14:textId="77777777" w:rsidR="00F21950" w:rsidRDefault="00F21950" w:rsidP="00F21950">
      <w:pPr>
        <w:pStyle w:val="a1"/>
        <w:rPr>
          <w:lang w:eastAsia="ru-RU"/>
        </w:rPr>
      </w:pPr>
      <w:r>
        <w:rPr>
          <w:lang w:eastAsia="ru-RU"/>
        </w:rPr>
        <w:t>реализовать серверную часть</w:t>
      </w:r>
      <w:r w:rsidRPr="006F7E3D">
        <w:rPr>
          <w:lang w:eastAsia="ru-RU"/>
        </w:rPr>
        <w:t>,</w:t>
      </w:r>
      <w:r>
        <w:rPr>
          <w:lang w:eastAsia="ru-RU"/>
        </w:rPr>
        <w:t xml:space="preserve"> обеспечивающую выполнение бизнес-логики приложения и разграничение прав доступа</w:t>
      </w:r>
      <w:r w:rsidRPr="006F7E3D">
        <w:rPr>
          <w:lang w:eastAsia="ru-RU"/>
        </w:rPr>
        <w:t>;</w:t>
      </w:r>
    </w:p>
    <w:p w14:paraId="5D1C4767" w14:textId="11D22263" w:rsidR="0058738D" w:rsidRDefault="00244FCC" w:rsidP="00D94D0D">
      <w:pPr>
        <w:pStyle w:val="a1"/>
        <w:rPr>
          <w:lang w:eastAsia="ru-RU"/>
        </w:rPr>
      </w:pPr>
      <w:r>
        <w:t xml:space="preserve">разработать оконное </w:t>
      </w:r>
      <w:r w:rsidRPr="004A02EF">
        <w:t>приложение</w:t>
      </w:r>
      <w:r>
        <w:t xml:space="preserve"> для менеджеров компании</w:t>
      </w:r>
      <w:r w:rsidR="00227206" w:rsidRPr="00227206">
        <w:t>;</w:t>
      </w:r>
    </w:p>
    <w:p w14:paraId="49B964B3" w14:textId="70233932" w:rsidR="00391C2B" w:rsidRDefault="00391C2B" w:rsidP="00391C2B">
      <w:pPr>
        <w:pStyle w:val="a1"/>
        <w:rPr>
          <w:lang w:eastAsia="ru-RU"/>
        </w:rPr>
      </w:pPr>
      <w:r w:rsidRPr="0004083B">
        <w:rPr>
          <w:lang w:eastAsia="ru-RU"/>
        </w:rPr>
        <w:t>обеспеч</w:t>
      </w:r>
      <w:r>
        <w:rPr>
          <w:lang w:eastAsia="ru-RU"/>
        </w:rPr>
        <w:t>ить</w:t>
      </w:r>
      <w:r w:rsidRPr="0004083B">
        <w:rPr>
          <w:lang w:eastAsia="ru-RU"/>
        </w:rPr>
        <w:t xml:space="preserve"> удобство взаимодействия пользователя с приложением за счёт оптимизации навигации и логики интерфейса;</w:t>
      </w:r>
    </w:p>
    <w:p w14:paraId="6228D6B0" w14:textId="1E373324" w:rsidR="00BD3473" w:rsidRDefault="00F21950" w:rsidP="00F21950">
      <w:pPr>
        <w:pStyle w:val="a1"/>
      </w:pPr>
      <w:r>
        <w:rPr>
          <w:lang w:eastAsia="ru-RU"/>
        </w:rPr>
        <w:t>провести тестирование функциональности программного продукта</w:t>
      </w:r>
      <w:r w:rsidR="0058738D" w:rsidRPr="0058738D">
        <w:rPr>
          <w:lang w:eastAsia="ru-RU"/>
        </w:rPr>
        <w:t>.</w:t>
      </w:r>
    </w:p>
    <w:p w14:paraId="46B1BF8C" w14:textId="6CC750B7" w:rsidR="0058738D" w:rsidRDefault="001B7C1D" w:rsidP="001B7C1D">
      <w:pPr>
        <w:pStyle w:val="a3"/>
        <w:rPr>
          <w:lang w:eastAsia="ru-RU"/>
        </w:rPr>
      </w:pPr>
      <w:r>
        <w:rPr>
          <w:lang w:eastAsia="ru-RU"/>
        </w:rPr>
        <w:t>Реализация указанных задач позволит создать удобный инструмент, который поможет организовать наглядный просмотр данных проектов и организует заполнение данных в структурированной форме, обеспечивая целостность и единообразие информации в централизованной базе данных.</w:t>
      </w:r>
    </w:p>
    <w:p w14:paraId="3AD3312B" w14:textId="078A5D45" w:rsidR="00E86806" w:rsidRPr="00F31BF1" w:rsidRDefault="00A263AF" w:rsidP="00F21950">
      <w:pPr>
        <w:pStyle w:val="a1"/>
      </w:pPr>
      <w:r>
        <w:br w:type="page"/>
      </w:r>
    </w:p>
    <w:p w14:paraId="758997D5" w14:textId="77777777" w:rsidR="00810637" w:rsidRDefault="007C605F" w:rsidP="00D13073">
      <w:pPr>
        <w:pStyle w:val="1"/>
      </w:pPr>
      <w:bookmarkStart w:id="7" w:name="_Toc215610290"/>
      <w:bookmarkStart w:id="8" w:name="_Toc215610333"/>
      <w:bookmarkStart w:id="9" w:name="_Toc215610391"/>
      <w:bookmarkStart w:id="10" w:name="_Hlk215608503"/>
      <w:r>
        <w:lastRenderedPageBreak/>
        <w:t>Сбор и анализ требований</w:t>
      </w:r>
      <w:bookmarkEnd w:id="7"/>
      <w:bookmarkEnd w:id="8"/>
      <w:bookmarkEnd w:id="9"/>
    </w:p>
    <w:p w14:paraId="3A92C5FC" w14:textId="77777777" w:rsidR="007C605F" w:rsidRDefault="007C605F" w:rsidP="00D13073">
      <w:pPr>
        <w:pStyle w:val="2"/>
      </w:pPr>
      <w:bookmarkStart w:id="11" w:name="_Toc215610291"/>
      <w:bookmarkStart w:id="12" w:name="_Toc215610334"/>
      <w:bookmarkStart w:id="13" w:name="_Toc215610392"/>
      <w:bookmarkEnd w:id="10"/>
      <w:r>
        <w:t>Назначение и область применения</w:t>
      </w:r>
      <w:bookmarkEnd w:id="11"/>
      <w:bookmarkEnd w:id="12"/>
      <w:bookmarkEnd w:id="13"/>
    </w:p>
    <w:p w14:paraId="3362D63A" w14:textId="095EF790" w:rsidR="0017578D" w:rsidRDefault="0017578D" w:rsidP="0017578D">
      <w:pPr>
        <w:pStyle w:val="a3"/>
      </w:pPr>
      <w:bookmarkStart w:id="14" w:name="_Toc215610292"/>
      <w:bookmarkStart w:id="15" w:name="_Toc215610335"/>
      <w:bookmarkStart w:id="16" w:name="_Toc215610393"/>
      <w:r>
        <w:t>Основным назначением подсистемы является оптимизация работы с данными о проектах организации и сохранением информации о новых проектах, что позволит снизить временные затраты на создание, фильтрацию и редактирование данных о проектах</w:t>
      </w:r>
      <w:r w:rsidR="00772F12">
        <w:t>, а также позволит минимизировать человеческие ошибки</w:t>
      </w:r>
      <w:r>
        <w:t>.</w:t>
      </w:r>
    </w:p>
    <w:p w14:paraId="71C14144" w14:textId="517B8498" w:rsidR="0017578D" w:rsidRPr="0097344F" w:rsidRDefault="0017578D" w:rsidP="0017578D">
      <w:pPr>
        <w:pStyle w:val="a3"/>
      </w:pPr>
      <w:r>
        <w:t xml:space="preserve">Подсистема предназначена для использования </w:t>
      </w:r>
      <w:r w:rsidR="000D72C0">
        <w:t>в организациях, занимающимся учётом данных, например,</w:t>
      </w:r>
      <w:r>
        <w:t xml:space="preserve"> в</w:t>
      </w:r>
      <w:r w:rsidR="000D72C0">
        <w:t xml:space="preserve"> организации</w:t>
      </w:r>
      <w:r>
        <w:t xml:space="preserve"> ООО «ИНТИ»</w:t>
      </w:r>
      <w:r w:rsidR="000D72C0">
        <w:t xml:space="preserve">. Основными пользователями являются менеджеры по учёту проектов. </w:t>
      </w:r>
    </w:p>
    <w:p w14:paraId="22E26CC8" w14:textId="77777777" w:rsidR="000D71CB" w:rsidRDefault="000D71CB" w:rsidP="00D13073">
      <w:pPr>
        <w:pStyle w:val="2"/>
      </w:pPr>
      <w:r>
        <w:t>Постановка задачи</w:t>
      </w:r>
      <w:bookmarkEnd w:id="14"/>
      <w:bookmarkEnd w:id="15"/>
      <w:bookmarkEnd w:id="16"/>
    </w:p>
    <w:p w14:paraId="6373F697" w14:textId="31075473" w:rsidR="000D71CB" w:rsidRDefault="004C05E0" w:rsidP="000D71CB">
      <w:pPr>
        <w:pStyle w:val="a3"/>
      </w:pPr>
      <w:r>
        <w:t>Требуется разработать оконное приложение</w:t>
      </w:r>
      <w:r w:rsidR="000D71CB">
        <w:t>, которое предоставит доступ к следующей функциональности:</w:t>
      </w:r>
    </w:p>
    <w:p w14:paraId="72C7F910" w14:textId="77777777" w:rsidR="000D71CB" w:rsidRDefault="000D71CB" w:rsidP="000D71CB">
      <w:pPr>
        <w:pStyle w:val="a1"/>
      </w:pPr>
      <w:r>
        <w:t>авторизация пользователей</w:t>
      </w:r>
      <w:r>
        <w:rPr>
          <w:lang w:val="en-US"/>
        </w:rPr>
        <w:t>;</w:t>
      </w:r>
    </w:p>
    <w:p w14:paraId="7CAABE77" w14:textId="1ABFA8CD" w:rsidR="000D71CB" w:rsidRDefault="003E67CB" w:rsidP="000D71CB">
      <w:pPr>
        <w:pStyle w:val="a1"/>
      </w:pPr>
      <w:r>
        <w:t xml:space="preserve">просмотр, </w:t>
      </w:r>
      <w:r w:rsidR="00F716B0">
        <w:t xml:space="preserve">создание, </w:t>
      </w:r>
      <w:r w:rsidR="000D71CB">
        <w:t xml:space="preserve">редактирование </w:t>
      </w:r>
      <w:r w:rsidR="00F716B0">
        <w:t xml:space="preserve">и удаление </w:t>
      </w:r>
      <w:r w:rsidR="000D71CB">
        <w:t>данных</w:t>
      </w:r>
      <w:r w:rsidR="00857B2B">
        <w:t xml:space="preserve"> о</w:t>
      </w:r>
      <w:r w:rsidR="000D71CB">
        <w:t xml:space="preserve"> </w:t>
      </w:r>
      <w:r w:rsidR="00857B2B">
        <w:t>проектах</w:t>
      </w:r>
      <w:r w:rsidR="00F716B0">
        <w:t xml:space="preserve"> компании</w:t>
      </w:r>
      <w:r w:rsidR="000D71CB" w:rsidRPr="00F716B0">
        <w:t>;</w:t>
      </w:r>
    </w:p>
    <w:p w14:paraId="3D59CB8C" w14:textId="102D1638" w:rsidR="000D71CB" w:rsidRDefault="00E81861" w:rsidP="000D71CB">
      <w:pPr>
        <w:pStyle w:val="a1"/>
      </w:pPr>
      <w:r>
        <w:t>п</w:t>
      </w:r>
      <w:r w:rsidR="00022046">
        <w:t>росмотр подробных данных о</w:t>
      </w:r>
      <w:r w:rsidR="00882703">
        <w:t>тдельного проекта</w:t>
      </w:r>
      <w:r w:rsidR="00022046">
        <w:t xml:space="preserve"> и его руководителе</w:t>
      </w:r>
      <w:r w:rsidR="000D71CB" w:rsidRPr="009E56FC">
        <w:t>;</w:t>
      </w:r>
    </w:p>
    <w:p w14:paraId="38E29E7D" w14:textId="77777777" w:rsidR="000D71CB" w:rsidRDefault="000D71CB" w:rsidP="000D71CB">
      <w:pPr>
        <w:pStyle w:val="a1"/>
      </w:pPr>
      <w:r>
        <w:t>добавление заметок о студентах</w:t>
      </w:r>
      <w:r>
        <w:rPr>
          <w:lang w:val="en-US"/>
        </w:rPr>
        <w:t>;</w:t>
      </w:r>
    </w:p>
    <w:p w14:paraId="68E6F913" w14:textId="1BC4C462" w:rsidR="000D71CB" w:rsidRDefault="00F716B0" w:rsidP="000D71CB">
      <w:pPr>
        <w:pStyle w:val="a1"/>
      </w:pPr>
      <w:r>
        <w:t xml:space="preserve">фильтрация </w:t>
      </w:r>
      <w:r w:rsidR="00AC173A">
        <w:t>и сортировка проектов</w:t>
      </w:r>
      <w:r w:rsidR="00AC173A">
        <w:rPr>
          <w:lang w:val="en-US"/>
        </w:rPr>
        <w:t>;</w:t>
      </w:r>
    </w:p>
    <w:p w14:paraId="7FEE3BAB" w14:textId="5F5E9D77" w:rsidR="000D71CB" w:rsidRDefault="00AC173A" w:rsidP="000D71CB">
      <w:pPr>
        <w:pStyle w:val="a1"/>
      </w:pPr>
      <w:r>
        <w:t>поиск проектов по их названию</w:t>
      </w:r>
      <w:r w:rsidRPr="009E56FC">
        <w:t>;</w:t>
      </w:r>
    </w:p>
    <w:p w14:paraId="04C3091D" w14:textId="301C211C" w:rsidR="00EC1392" w:rsidRDefault="00EC1392" w:rsidP="000D71CB">
      <w:pPr>
        <w:pStyle w:val="a1"/>
      </w:pPr>
      <w:r>
        <w:t>импорт данных о проектах</w:t>
      </w:r>
      <w:r w:rsidR="00ED524F">
        <w:t xml:space="preserve"> из</w:t>
      </w:r>
      <w:r>
        <w:t xml:space="preserve"> </w:t>
      </w:r>
      <w:r>
        <w:rPr>
          <w:lang w:val="en-US"/>
        </w:rPr>
        <w:t>csv</w:t>
      </w:r>
      <w:r w:rsidR="00ED524F">
        <w:t>-файла</w:t>
      </w:r>
      <w:r w:rsidRPr="00EC1392">
        <w:t>;</w:t>
      </w:r>
    </w:p>
    <w:p w14:paraId="35645BD6" w14:textId="62560B8C" w:rsidR="00E81861" w:rsidRPr="004429A1" w:rsidRDefault="00E81861" w:rsidP="00E81861">
      <w:pPr>
        <w:pStyle w:val="a1"/>
      </w:pPr>
      <w:r>
        <w:t xml:space="preserve">экспорт данных о проектах в формате </w:t>
      </w:r>
      <w:r w:rsidRPr="004429A1">
        <w:t>.</w:t>
      </w:r>
      <w:r>
        <w:rPr>
          <w:lang w:val="en-US"/>
        </w:rPr>
        <w:t>pdf</w:t>
      </w:r>
      <w:r w:rsidR="00AC173A" w:rsidRPr="00AC173A">
        <w:t>.</w:t>
      </w:r>
    </w:p>
    <w:p w14:paraId="0D150DF9" w14:textId="0ABBD48B" w:rsidR="000D71CB" w:rsidRDefault="004C07FA" w:rsidP="000D71CB">
      <w:pPr>
        <w:pStyle w:val="a3"/>
      </w:pPr>
      <w:r>
        <w:t>При запуске оконного приложения</w:t>
      </w:r>
      <w:r w:rsidR="000D71CB">
        <w:t xml:space="preserve"> отображается страница авторизации. Пользователь может авторизоваться в системе, если у</w:t>
      </w:r>
      <w:r w:rsidR="007D4E1F">
        <w:t xml:space="preserve"> него имеются данные учё</w:t>
      </w:r>
      <w:r w:rsidR="000D71CB">
        <w:t xml:space="preserve">тной записи, которые предоставляет организация. При успешной авторизации пользователь попадает на главную страницу приложения с </w:t>
      </w:r>
      <w:r w:rsidR="000D71CB">
        <w:lastRenderedPageBreak/>
        <w:t xml:space="preserve">доступной функциональностью </w:t>
      </w:r>
      <w:r w:rsidR="00B459D6">
        <w:t>в</w:t>
      </w:r>
      <w:r w:rsidR="000D71CB">
        <w:t xml:space="preserve"> зависимости от р</w:t>
      </w:r>
      <w:r w:rsidR="00B459D6">
        <w:t>о</w:t>
      </w:r>
      <w:r w:rsidR="000D71CB">
        <w:t>ли пользователя в подсистеме.</w:t>
      </w:r>
    </w:p>
    <w:p w14:paraId="62D5824E" w14:textId="2C2DF1BC" w:rsidR="00431847" w:rsidRDefault="00431847" w:rsidP="00431847">
      <w:pPr>
        <w:pStyle w:val="a3"/>
      </w:pPr>
      <w:r>
        <w:t>Гость имеет доступ к просмотру информации о проектах компании, поиску проекта по его названию</w:t>
      </w:r>
      <w:r w:rsidR="00A641F6">
        <w:t>,</w:t>
      </w:r>
      <w:r>
        <w:t xml:space="preserve"> фильтрации </w:t>
      </w:r>
      <w:r w:rsidR="00D47613">
        <w:t>и</w:t>
      </w:r>
      <w:r w:rsidR="0045379A">
        <w:t xml:space="preserve"> сортировки </w:t>
      </w:r>
      <w:r>
        <w:t>проектов</w:t>
      </w:r>
      <w:r w:rsidR="001428C8">
        <w:t xml:space="preserve">. Также гость </w:t>
      </w:r>
      <w:r w:rsidR="003D5516">
        <w:t>имеет</w:t>
      </w:r>
      <w:r w:rsidR="00ED5F05">
        <w:t xml:space="preserve"> доступ к </w:t>
      </w:r>
      <w:r w:rsidR="00BA5EBD">
        <w:t xml:space="preserve">прохождению </w:t>
      </w:r>
      <w:r w:rsidR="00ED5F05">
        <w:t>авторизации.</w:t>
      </w:r>
    </w:p>
    <w:p w14:paraId="7E489ACD" w14:textId="2BDBBC1F" w:rsidR="00562C1E" w:rsidRDefault="00ED5F05" w:rsidP="00562C1E">
      <w:pPr>
        <w:pStyle w:val="a3"/>
      </w:pPr>
      <w:r>
        <w:t xml:space="preserve">Менеджер </w:t>
      </w:r>
      <w:r w:rsidR="00CD0593">
        <w:t>имеет доступ к функциональности гостя, а также имеет права на соз</w:t>
      </w:r>
      <w:r w:rsidR="005940E9">
        <w:t>дание, редактирование, удаление</w:t>
      </w:r>
      <w:r w:rsidR="00CD0593">
        <w:t xml:space="preserve"> данных проектов</w:t>
      </w:r>
      <w:r w:rsidR="005940E9">
        <w:t xml:space="preserve"> и просмотр подробностей о проекте и его руководителе.</w:t>
      </w:r>
    </w:p>
    <w:p w14:paraId="426798D8" w14:textId="09BD8515" w:rsidR="00562C1E" w:rsidRDefault="000471A9" w:rsidP="00562C1E">
      <w:pPr>
        <w:pStyle w:val="a3"/>
      </w:pPr>
      <w:r>
        <w:t>Администратор имеет доступ к функциональности менеджера, а также имеет права на импорт и экспорт данных проектов.</w:t>
      </w:r>
    </w:p>
    <w:p w14:paraId="7BC5C852" w14:textId="790E73CB" w:rsidR="000D71CB" w:rsidRDefault="000D71CB" w:rsidP="000D71CB">
      <w:pPr>
        <w:pStyle w:val="a3"/>
      </w:pPr>
      <w:r>
        <w:t>На рисунке 1 изображена диаграмма вариантов использования</w:t>
      </w:r>
      <w:r w:rsidR="00831A31">
        <w:t xml:space="preserve"> </w:t>
      </w:r>
      <w:r w:rsidR="004E0262">
        <w:t>приложения</w:t>
      </w:r>
      <w:r>
        <w:t>.</w:t>
      </w:r>
    </w:p>
    <w:p w14:paraId="6DA2DAD6" w14:textId="52014BAB" w:rsidR="000D71CB" w:rsidRPr="003506D7" w:rsidRDefault="003506D7" w:rsidP="003506D7">
      <w:pPr>
        <w:pStyle w:val="afd"/>
        <w:rPr>
          <w:sz w:val="24"/>
        </w:rPr>
      </w:pPr>
      <w:r>
        <w:rPr>
          <w:lang w:eastAsia="ru-RU"/>
        </w:rPr>
        <w:drawing>
          <wp:inline distT="0" distB="0" distL="0" distR="0" wp14:anchorId="50B0ECD1" wp14:editId="0689735B">
            <wp:extent cx="3485767" cy="4540102"/>
            <wp:effectExtent l="0" t="0" r="635" b="0"/>
            <wp:docPr id="2" name="Рисунок 2" descr="C:\Users\KKlyu\Downloads\Диаграмма прав доступа.drawio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KKlyu\Downloads\Диаграмма прав доступа.drawio (1)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5767" cy="45401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B2370F" w14:textId="15A32ACC" w:rsidR="000D71CB" w:rsidRDefault="000D71CB" w:rsidP="00B05837">
      <w:pPr>
        <w:pStyle w:val="afe"/>
      </w:pPr>
      <w:r>
        <w:t>Рисунок 1 – Диаграмма вариантов использования</w:t>
      </w:r>
      <w:r w:rsidR="00831A31">
        <w:t xml:space="preserve"> </w:t>
      </w:r>
      <w:r w:rsidR="003506D7">
        <w:t>приложения</w:t>
      </w:r>
    </w:p>
    <w:p w14:paraId="2CAFC201" w14:textId="77777777" w:rsidR="000D71CB" w:rsidRDefault="009A53A1" w:rsidP="00D13073">
      <w:pPr>
        <w:pStyle w:val="2"/>
      </w:pPr>
      <w:bookmarkStart w:id="17" w:name="_Toc215610293"/>
      <w:bookmarkStart w:id="18" w:name="_Toc215610336"/>
      <w:bookmarkStart w:id="19" w:name="_Toc215610394"/>
      <w:r>
        <w:lastRenderedPageBreak/>
        <w:t xml:space="preserve">Выбор состава программных </w:t>
      </w:r>
      <w:r w:rsidRPr="009A53A1">
        <w:t>средств</w:t>
      </w:r>
      <w:bookmarkEnd w:id="17"/>
      <w:bookmarkEnd w:id="18"/>
      <w:bookmarkEnd w:id="19"/>
    </w:p>
    <w:p w14:paraId="6DB27781" w14:textId="11CDE909" w:rsidR="009A53A1" w:rsidRDefault="009A53A1" w:rsidP="009A53A1">
      <w:pPr>
        <w:pStyle w:val="a3"/>
      </w:pPr>
      <w:r>
        <w:t xml:space="preserve">Согласно поставленной цели проекта требуется разработать </w:t>
      </w:r>
      <w:r w:rsidR="00A54571">
        <w:t>оконное приложение для учёта проектов</w:t>
      </w:r>
      <w:r>
        <w:t xml:space="preserve"> </w:t>
      </w:r>
      <w:r w:rsidR="00A54571">
        <w:t>организации.</w:t>
      </w:r>
    </w:p>
    <w:p w14:paraId="40BD7CCA" w14:textId="5A2072D6" w:rsidR="00A54571" w:rsidRPr="00A54571" w:rsidRDefault="00A54571" w:rsidP="00A54571">
      <w:pPr>
        <w:pStyle w:val="a3"/>
      </w:pPr>
      <w:r>
        <w:t>Работа с оконным приложением</w:t>
      </w:r>
      <w:r w:rsidR="009A53A1">
        <w:t xml:space="preserve"> будет осуществ</w:t>
      </w:r>
      <w:r w:rsidR="00977982">
        <w:t>ля</w:t>
      </w:r>
      <w:r w:rsidR="009A53A1">
        <w:t xml:space="preserve">ться на </w:t>
      </w:r>
      <w:r w:rsidR="00977982">
        <w:t>устройствах с подключением по локальной сети</w:t>
      </w:r>
      <w:r w:rsidR="00B84ED2">
        <w:t xml:space="preserve">. </w:t>
      </w:r>
      <w:r>
        <w:t>Для работы требуется</w:t>
      </w:r>
      <w:r w:rsidRPr="00A54571">
        <w:t xml:space="preserve"> </w:t>
      </w:r>
      <w:r>
        <w:t>ПК</w:t>
      </w:r>
      <w:r w:rsidRPr="00A54571">
        <w:t xml:space="preserve"> с ОС </w:t>
      </w:r>
      <w:r w:rsidRPr="00A54571">
        <w:rPr>
          <w:lang w:val="en-US"/>
        </w:rPr>
        <w:t>Windows</w:t>
      </w:r>
      <w:r w:rsidR="00ED14E0">
        <w:t>.</w:t>
      </w:r>
    </w:p>
    <w:p w14:paraId="6A13FFC9" w14:textId="53822C0A" w:rsidR="009A53A1" w:rsidRDefault="009A53A1" w:rsidP="009A53A1">
      <w:pPr>
        <w:pStyle w:val="a3"/>
      </w:pPr>
      <w:r>
        <w:t>В качестве СУБД выбрана</w:t>
      </w:r>
      <w:r w:rsidR="00E06E1A" w:rsidRPr="00F26BF2">
        <w:t xml:space="preserve"> </w:t>
      </w:r>
      <w:r w:rsidR="00E06E1A">
        <w:rPr>
          <w:lang w:val="en-US"/>
        </w:rPr>
        <w:t>PostgeSQL</w:t>
      </w:r>
      <w:r w:rsidR="00E06E1A" w:rsidRPr="00F26BF2">
        <w:t xml:space="preserve"> 16</w:t>
      </w:r>
      <w:r>
        <w:t xml:space="preserve">, </w:t>
      </w:r>
      <w:r w:rsidR="00F26BF2">
        <w:t>так как это</w:t>
      </w:r>
      <w:r w:rsidR="00F26BF2" w:rsidRPr="00F26BF2">
        <w:t xml:space="preserve"> надёжная, мощная и полнофункциональная система управления реляционными базами данных с поддержкой сложных запросов, транзакций и расширяемости. Выбрана как стабильное и масштабируемое решение для хранения структурирован</w:t>
      </w:r>
      <w:r w:rsidR="00311AF0">
        <w:t>ных данных проектов.</w:t>
      </w:r>
    </w:p>
    <w:p w14:paraId="1C48B723" w14:textId="5D9018F6" w:rsidR="009A53A1" w:rsidRDefault="00DB3171" w:rsidP="009A53A1">
      <w:pPr>
        <w:pStyle w:val="a3"/>
      </w:pPr>
      <w:r>
        <w:t>Клиентское п</w:t>
      </w:r>
      <w:r w:rsidR="00D84C8D" w:rsidRPr="00D84C8D">
        <w:t xml:space="preserve">риложение будет написано на языке </w:t>
      </w:r>
      <w:r w:rsidR="00D84C8D">
        <w:t xml:space="preserve">программирования C#, так как C# </w:t>
      </w:r>
      <w:r w:rsidR="00D84C8D" w:rsidRPr="00D84C8D">
        <w:t>– это объектно-ориентированный, простой и в то же время мощный язык программирования, который позволяет разработчикам создавать многофункциональные приложения и из-за большого разнообразия синтаксических конструкций</w:t>
      </w:r>
      <w:r w:rsidR="00AE309E">
        <w:t>.</w:t>
      </w:r>
    </w:p>
    <w:p w14:paraId="409C421D" w14:textId="21782FFB" w:rsidR="00E62ED3" w:rsidRDefault="009A53A1" w:rsidP="009A53A1">
      <w:pPr>
        <w:pStyle w:val="a3"/>
      </w:pPr>
      <w:r>
        <w:t>Серве</w:t>
      </w:r>
      <w:r w:rsidR="000449FA">
        <w:t>рная логика реализуется на</w:t>
      </w:r>
      <w:r w:rsidR="00F33457">
        <w:t xml:space="preserve"> языке программирования</w:t>
      </w:r>
      <w:r w:rsidR="000449FA">
        <w:t xml:space="preserve"> </w:t>
      </w:r>
      <w:r w:rsidR="000449FA">
        <w:rPr>
          <w:lang w:val="en-US"/>
        </w:rPr>
        <w:t>Python</w:t>
      </w:r>
      <w:r w:rsidR="000449FA" w:rsidRPr="000449FA">
        <w:t xml:space="preserve"> 3.12</w:t>
      </w:r>
      <w:r>
        <w:t xml:space="preserve"> с использованием фреймворка </w:t>
      </w:r>
      <w:r w:rsidR="000449FA">
        <w:rPr>
          <w:lang w:val="en-US"/>
        </w:rPr>
        <w:t>FastAPI</w:t>
      </w:r>
      <w:r w:rsidR="00E62ED3">
        <w:t>, который в</w:t>
      </w:r>
      <w:r w:rsidR="00E62ED3" w:rsidRPr="00E62ED3">
        <w:t>ыбран за его высокую производительность, встроенную поддержку асинхронности, автоматическую генерацию документации API (Swagger UI, ReDoc) и удобную интеграцию с Pydantic для валидации данных.</w:t>
      </w:r>
    </w:p>
    <w:p w14:paraId="7448020D" w14:textId="1B2048F9" w:rsidR="00AE309E" w:rsidRDefault="00AE309E" w:rsidP="009A53A1">
      <w:pPr>
        <w:pStyle w:val="a3"/>
      </w:pPr>
      <w:r>
        <w:t>Для разработки</w:t>
      </w:r>
      <w:r w:rsidR="00654271">
        <w:t xml:space="preserve"> клиентской части</w:t>
      </w:r>
      <w:r>
        <w:t xml:space="preserve"> </w:t>
      </w:r>
      <w:r w:rsidR="00056AF4">
        <w:t>подсистемы</w:t>
      </w:r>
      <w:r w:rsidR="00654271">
        <w:t xml:space="preserve"> будет использоваться IDE </w:t>
      </w:r>
      <w:r>
        <w:t>Microsoft Visual Studio Community 2022, так как это быстрая, производительная и простая в освоении IDE. Она позволяет работать с различными языками программирования</w:t>
      </w:r>
      <w:r w:rsidR="007F5E58">
        <w:t>,</w:t>
      </w:r>
      <w:r>
        <w:t xml:space="preserve"> имеет продвинутую систему IntelliCode, позволяющую автоматически завершать целые строки кода, определяющую многие типичные задачи и рекомендующую правильное быстрое действие.</w:t>
      </w:r>
    </w:p>
    <w:p w14:paraId="313DE7FC" w14:textId="77777777" w:rsidR="00FC66F8" w:rsidRDefault="00FC66F8" w:rsidP="00FC66F8">
      <w:pPr>
        <w:pStyle w:val="a3"/>
      </w:pPr>
      <w:r>
        <w:t xml:space="preserve">Для разработки серверной части подсистемы будет использоваться IDE Visual Studio Code, так как её кроссплатформенность, гибкость за счёт мощной системы расширений, лёгкость и скорость работы, поддержка множества </w:t>
      </w:r>
      <w:r>
        <w:lastRenderedPageBreak/>
        <w:t>языков (в том числе Python), встроенные инструменты для отладки, интеграции с Git и интуитивно понятный интерфейс делают её мощным и настраиваемым редактором кода, который легко адаптируется под любые задачи разработки.</w:t>
      </w:r>
    </w:p>
    <w:p w14:paraId="64834B9F" w14:textId="2EF97668" w:rsidR="009A53A1" w:rsidRDefault="00FC66F8" w:rsidP="00FC66F8">
      <w:pPr>
        <w:pStyle w:val="a3"/>
      </w:pPr>
      <w:r>
        <w:t xml:space="preserve"> </w:t>
      </w:r>
      <w:r w:rsidR="009A53A1">
        <w:t>Для функционирования системы на стороне сервера достаточны следующие программные и технические средства:</w:t>
      </w:r>
    </w:p>
    <w:p w14:paraId="1BF8F1A0" w14:textId="79F6D229" w:rsidR="009A53A1" w:rsidRDefault="001E62CD" w:rsidP="009A53A1">
      <w:pPr>
        <w:pStyle w:val="a1"/>
      </w:pPr>
      <w:r>
        <w:t>ОС Ubuntu Server версии 22</w:t>
      </w:r>
      <w:r w:rsidR="009A53A1">
        <w:t>.04 или аналоги</w:t>
      </w:r>
      <w:r w:rsidR="009A53A1" w:rsidRPr="009E56FC">
        <w:t>;</w:t>
      </w:r>
    </w:p>
    <w:p w14:paraId="385A38F4" w14:textId="298B06A5" w:rsidR="009A53A1" w:rsidRDefault="009A53A1" w:rsidP="009A53A1">
      <w:pPr>
        <w:pStyle w:val="a1"/>
      </w:pPr>
      <w:r>
        <w:t xml:space="preserve">сервер БД: </w:t>
      </w:r>
      <w:r w:rsidR="00BE7F31">
        <w:rPr>
          <w:lang w:val="en-US"/>
        </w:rPr>
        <w:t>PostgreSQL</w:t>
      </w:r>
      <w:r w:rsidR="00BE7F31">
        <w:t xml:space="preserve"> версии не ниже </w:t>
      </w:r>
      <w:r w:rsidR="00BE7F31" w:rsidRPr="00BE7F31">
        <w:t>16</w:t>
      </w:r>
      <w:r w:rsidRPr="009E56FC">
        <w:t>;</w:t>
      </w:r>
    </w:p>
    <w:p w14:paraId="7847BA76" w14:textId="32F66889" w:rsidR="009A53A1" w:rsidRDefault="00744FF1" w:rsidP="009A53A1">
      <w:pPr>
        <w:pStyle w:val="a1"/>
      </w:pPr>
      <w:r>
        <w:t xml:space="preserve">процессор с частотой </w:t>
      </w:r>
      <w:r w:rsidR="00B221CE">
        <w:t>2</w:t>
      </w:r>
      <w:r w:rsidR="009A53A1">
        <w:t xml:space="preserve"> ГГц</w:t>
      </w:r>
      <w:r w:rsidR="009A53A1">
        <w:rPr>
          <w:lang w:val="en-US"/>
        </w:rPr>
        <w:t>;</w:t>
      </w:r>
    </w:p>
    <w:p w14:paraId="6F9C6393" w14:textId="77777777" w:rsidR="00273710" w:rsidRDefault="009A53A1" w:rsidP="00273710">
      <w:pPr>
        <w:pStyle w:val="a1"/>
      </w:pPr>
      <w:r>
        <w:t xml:space="preserve">свободная </w:t>
      </w:r>
      <w:r w:rsidR="00834101">
        <w:t>оперативная память</w:t>
      </w:r>
      <w:r>
        <w:t xml:space="preserve"> объемом 4 ГБ</w:t>
      </w:r>
      <w:r w:rsidRPr="009965FB">
        <w:t>;</w:t>
      </w:r>
    </w:p>
    <w:p w14:paraId="2A17CC39" w14:textId="425C725E" w:rsidR="009A53A1" w:rsidRDefault="009A53A1" w:rsidP="00273710">
      <w:pPr>
        <w:pStyle w:val="a1"/>
      </w:pPr>
      <w:r>
        <w:t>ПО для работы API:</w:t>
      </w:r>
      <w:r w:rsidR="005B1E3C">
        <w:t xml:space="preserve"> </w:t>
      </w:r>
      <w:r w:rsidR="000D7551" w:rsidRPr="00A83A1B">
        <w:t>Python 3.12</w:t>
      </w:r>
      <w:r w:rsidR="00BE50FE" w:rsidRPr="00BE50FE">
        <w:t xml:space="preserve">, </w:t>
      </w:r>
      <w:r w:rsidR="00BE50FE" w:rsidRPr="00273710">
        <w:rPr>
          <w:lang w:val="en-US"/>
        </w:rPr>
        <w:t>FastAPI</w:t>
      </w:r>
      <w:r w:rsidRPr="009E56FC">
        <w:t>.</w:t>
      </w:r>
    </w:p>
    <w:p w14:paraId="6E027A40" w14:textId="77777777" w:rsidR="009A53A1" w:rsidRPr="007B0B32" w:rsidRDefault="009A53A1" w:rsidP="009A53A1">
      <w:pPr>
        <w:pStyle w:val="a3"/>
      </w:pPr>
      <w:r>
        <w:t>Для функционирования системы на стороне клиента достаточны следующие программные и технические средства:</w:t>
      </w:r>
    </w:p>
    <w:p w14:paraId="7018D764" w14:textId="28FDC1F2" w:rsidR="00C61C4C" w:rsidRDefault="00E857F6" w:rsidP="00C61C4C">
      <w:pPr>
        <w:pStyle w:val="a1"/>
      </w:pPr>
      <w:r>
        <w:t xml:space="preserve">ОС </w:t>
      </w:r>
      <w:r>
        <w:rPr>
          <w:lang w:val="en-US"/>
        </w:rPr>
        <w:t>Windows 10</w:t>
      </w:r>
      <w:r>
        <w:t xml:space="preserve"> и выше.</w:t>
      </w:r>
    </w:p>
    <w:p w14:paraId="040C1822" w14:textId="77777777" w:rsidR="009A53A1" w:rsidRDefault="009A53A1" w:rsidP="009A53A1">
      <w:pPr>
        <w:pStyle w:val="a1"/>
      </w:pPr>
      <w:r>
        <w:t>процессор с частотой 2 ГГц</w:t>
      </w:r>
      <w:r>
        <w:rPr>
          <w:lang w:val="en-US"/>
        </w:rPr>
        <w:t>;</w:t>
      </w:r>
    </w:p>
    <w:p w14:paraId="19609DA7" w14:textId="53C9DD7A" w:rsidR="009A53A1" w:rsidRPr="005753D0" w:rsidRDefault="009A53A1" w:rsidP="00E857F6">
      <w:pPr>
        <w:pStyle w:val="a1"/>
      </w:pPr>
      <w:r>
        <w:t xml:space="preserve">оперативная память: минимум </w:t>
      </w:r>
      <w:r w:rsidR="00813D3F">
        <w:t>2</w:t>
      </w:r>
      <w:r>
        <w:t xml:space="preserve"> ГБ</w:t>
      </w:r>
      <w:r>
        <w:rPr>
          <w:lang w:val="en-US"/>
        </w:rPr>
        <w:t>;</w:t>
      </w:r>
    </w:p>
    <w:p w14:paraId="0242713C" w14:textId="6C855AE6" w:rsidR="005753D0" w:rsidRDefault="005753D0" w:rsidP="005753D0">
      <w:pPr>
        <w:pStyle w:val="a1"/>
      </w:pPr>
      <w:r>
        <w:t>постоянное интернет-подключение.</w:t>
      </w:r>
    </w:p>
    <w:p w14:paraId="2A8CDCC5" w14:textId="38FA4BEF" w:rsidR="009A53A1" w:rsidRPr="00573FC4" w:rsidRDefault="00430FBE" w:rsidP="009A53A1">
      <w:pPr>
        <w:pStyle w:val="a3"/>
      </w:pPr>
      <w:bookmarkStart w:id="20" w:name="_6ike3fjwisph" w:colFirst="0" w:colLast="0"/>
      <w:bookmarkEnd w:id="20"/>
      <w:r>
        <w:t xml:space="preserve">Приведенный </w:t>
      </w:r>
      <w:r w:rsidR="009A53A1">
        <w:t xml:space="preserve">набор программных средств обеспечивает эффективное функционирование </w:t>
      </w:r>
      <w:r w:rsidR="005753D0">
        <w:t xml:space="preserve">оконного </w:t>
      </w:r>
      <w:r w:rsidR="009A53A1">
        <w:t>прилож</w:t>
      </w:r>
      <w:r w:rsidR="005753D0">
        <w:t>ения для автоматизированного учё</w:t>
      </w:r>
      <w:r w:rsidR="009A53A1">
        <w:t xml:space="preserve">та </w:t>
      </w:r>
      <w:r w:rsidR="005753D0">
        <w:t>проектов организации</w:t>
      </w:r>
      <w:r w:rsidR="009A53A1">
        <w:t>.</w:t>
      </w:r>
    </w:p>
    <w:p w14:paraId="78FE47E1" w14:textId="77777777" w:rsidR="00F116CE" w:rsidRDefault="00F116CE" w:rsidP="00D13073">
      <w:pPr>
        <w:pStyle w:val="1"/>
      </w:pPr>
      <w:bookmarkStart w:id="21" w:name="_Toc194696994"/>
      <w:bookmarkStart w:id="22" w:name="_Toc215610294"/>
      <w:bookmarkStart w:id="23" w:name="_Toc215610337"/>
      <w:bookmarkStart w:id="24" w:name="_Toc215610395"/>
      <w:r>
        <w:lastRenderedPageBreak/>
        <w:t>Проектирование</w:t>
      </w:r>
      <w:r w:rsidR="00046A82">
        <w:t xml:space="preserve"> </w:t>
      </w:r>
      <w:bookmarkEnd w:id="21"/>
      <w:r w:rsidR="005C3786">
        <w:t>программного обеспечения</w:t>
      </w:r>
      <w:bookmarkEnd w:id="22"/>
      <w:bookmarkEnd w:id="23"/>
      <w:bookmarkEnd w:id="24"/>
    </w:p>
    <w:p w14:paraId="4E188C88" w14:textId="77777777" w:rsidR="00EB5554" w:rsidRDefault="00EB5554" w:rsidP="00D13073">
      <w:pPr>
        <w:pStyle w:val="2"/>
      </w:pPr>
      <w:bookmarkStart w:id="25" w:name="_Toc215610295"/>
      <w:bookmarkStart w:id="26" w:name="_Toc215610338"/>
      <w:bookmarkStart w:id="27" w:name="_Toc215610396"/>
      <w:r w:rsidRPr="00337C89">
        <w:t>Проектирование интерфейса пользователя</w:t>
      </w:r>
      <w:bookmarkEnd w:id="25"/>
      <w:bookmarkEnd w:id="26"/>
      <w:bookmarkEnd w:id="27"/>
    </w:p>
    <w:p w14:paraId="606749D3" w14:textId="4BF7628E" w:rsidR="00B46511" w:rsidRDefault="00EB5554" w:rsidP="00B46511">
      <w:pPr>
        <w:pStyle w:val="a3"/>
      </w:pPr>
      <w:r>
        <w:t xml:space="preserve">В рамках разработки </w:t>
      </w:r>
      <w:r w:rsidR="006E57DB">
        <w:t>оконного приложения</w:t>
      </w:r>
      <w:r>
        <w:t xml:space="preserve"> </w:t>
      </w:r>
      <w:r w:rsidR="00D800A0">
        <w:t xml:space="preserve">при помощи инструмента </w:t>
      </w:r>
      <w:r w:rsidR="00D800A0">
        <w:rPr>
          <w:lang w:val="en-US"/>
        </w:rPr>
        <w:t>draw</w:t>
      </w:r>
      <w:r w:rsidR="00D800A0">
        <w:t>.</w:t>
      </w:r>
      <w:r w:rsidR="00D800A0">
        <w:rPr>
          <w:lang w:val="en-US"/>
        </w:rPr>
        <w:t>io</w:t>
      </w:r>
      <w:r w:rsidR="00D800A0">
        <w:t xml:space="preserve"> </w:t>
      </w:r>
      <w:r w:rsidR="00E60FDE">
        <w:t>спроектирован</w:t>
      </w:r>
      <w:r>
        <w:t xml:space="preserve"> интерфейс пользователя в виде </w:t>
      </w:r>
      <w:r w:rsidR="00C61C4C">
        <w:t xml:space="preserve">набора </w:t>
      </w:r>
      <w:r>
        <w:rPr>
          <w:lang w:val="en-US"/>
        </w:rPr>
        <w:t>wireframe</w:t>
      </w:r>
      <w:r w:rsidR="00D800A0">
        <w:t>, которы</w:t>
      </w:r>
      <w:r w:rsidR="00C61C4C">
        <w:t>й</w:t>
      </w:r>
      <w:r w:rsidR="00D800A0">
        <w:t xml:space="preserve"> </w:t>
      </w:r>
      <w:r>
        <w:t>позволя</w:t>
      </w:r>
      <w:r w:rsidR="00C61C4C">
        <w:t>е</w:t>
      </w:r>
      <w:r>
        <w:t xml:space="preserve">т </w:t>
      </w:r>
      <w:r w:rsidR="00C61C4C">
        <w:t>представить</w:t>
      </w:r>
      <w:r w:rsidR="003C18F2">
        <w:t xml:space="preserve"> </w:t>
      </w:r>
      <w:r>
        <w:t>его основные элементы и функциональность.</w:t>
      </w:r>
      <w:r w:rsidR="00985D99">
        <w:t xml:space="preserve"> </w:t>
      </w:r>
      <w:r w:rsidR="00C61C4C">
        <w:rPr>
          <w:lang w:val="en-US"/>
        </w:rPr>
        <w:t>Wireframe</w:t>
      </w:r>
      <w:r w:rsidR="00CC456C">
        <w:t xml:space="preserve"> страниц авторизации, списка проектов, просмотр подробностей о проекте и создание проекта</w:t>
      </w:r>
      <w:r>
        <w:t xml:space="preserve"> представлен на рисунке 2.</w:t>
      </w:r>
    </w:p>
    <w:p w14:paraId="49C61AF9" w14:textId="60952610" w:rsidR="00EB5554" w:rsidRPr="00615665" w:rsidRDefault="005C44D4" w:rsidP="00615665">
      <w:pPr>
        <w:pStyle w:val="afd"/>
        <w:rPr>
          <w:sz w:val="24"/>
        </w:rPr>
      </w:pPr>
      <w:r>
        <w:rPr>
          <w:lang w:eastAsia="ru-RU"/>
        </w:rPr>
        <w:t xml:space="preserve"> </w:t>
      </w:r>
      <w:r w:rsidR="00615665" w:rsidRPr="00615665">
        <w:rPr>
          <w:lang w:eastAsia="ru-RU"/>
        </w:rPr>
        <w:drawing>
          <wp:inline distT="0" distB="0" distL="0" distR="0" wp14:anchorId="077D5B30" wp14:editId="3F91810B">
            <wp:extent cx="5813313" cy="4305783"/>
            <wp:effectExtent l="0" t="0" r="0" b="0"/>
            <wp:docPr id="3" name="Рисунок 3" descr="C:\Users\KKlyu\Downloads\Wireframe-Страница — 2.drawio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KKlyu\Downloads\Wireframe-Страница — 2.drawio (1)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1743" cy="43712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059627" w14:textId="77777777" w:rsidR="00EB5554" w:rsidRPr="005F61BF" w:rsidRDefault="00EB5554" w:rsidP="005C44D4">
      <w:pPr>
        <w:pStyle w:val="afe"/>
      </w:pPr>
      <w:r>
        <w:t xml:space="preserve">Рисунок 2 – </w:t>
      </w:r>
      <w:r>
        <w:rPr>
          <w:lang w:val="en-US"/>
        </w:rPr>
        <w:t>draw</w:t>
      </w:r>
      <w:r w:rsidRPr="005F61BF">
        <w:t>.</w:t>
      </w:r>
      <w:r>
        <w:rPr>
          <w:lang w:val="en-US"/>
        </w:rPr>
        <w:t>io</w:t>
      </w:r>
      <w:r w:rsidRPr="005F61BF">
        <w:t>.</w:t>
      </w:r>
      <w:r w:rsidR="00C61C4C" w:rsidRPr="00C61C4C">
        <w:t xml:space="preserve"> </w:t>
      </w:r>
      <w:r w:rsidR="00C61C4C">
        <w:rPr>
          <w:lang w:val="en-US"/>
        </w:rPr>
        <w:t>Wireframe</w:t>
      </w:r>
      <w:r>
        <w:t xml:space="preserve"> </w:t>
      </w:r>
      <w:r w:rsidR="00C61C4C">
        <w:t xml:space="preserve">основных </w:t>
      </w:r>
      <w:r w:rsidR="00C61C4C" w:rsidRPr="005C44D4">
        <w:t>страниц</w:t>
      </w:r>
    </w:p>
    <w:p w14:paraId="14C67584" w14:textId="268D9E3D" w:rsidR="009E7BCD" w:rsidRDefault="00046526" w:rsidP="00046526">
      <w:pPr>
        <w:pStyle w:val="a3"/>
      </w:pPr>
      <w:r>
        <w:t xml:space="preserve">Для </w:t>
      </w:r>
      <w:r w:rsidR="00AF70D0">
        <w:t>оконного приложения</w:t>
      </w:r>
      <w:r>
        <w:t xml:space="preserve"> выбраны следующие цвета:</w:t>
      </w:r>
    </w:p>
    <w:p w14:paraId="1C96F876" w14:textId="31992E1C" w:rsidR="009E7BCD" w:rsidRDefault="00046526" w:rsidP="00533B39">
      <w:pPr>
        <w:pStyle w:val="a1"/>
      </w:pPr>
      <w:r>
        <w:t>основной цвет: #</w:t>
      </w:r>
      <w:r w:rsidR="00116E6F" w:rsidRPr="00116E6F">
        <w:t>0D0D0D</w:t>
      </w:r>
      <w:r w:rsidR="00AE522A">
        <w:rPr>
          <w:lang w:val="en-US"/>
        </w:rPr>
        <w:t>;</w:t>
      </w:r>
    </w:p>
    <w:p w14:paraId="66C68BFD" w14:textId="6FFB36F7" w:rsidR="009E7BCD" w:rsidRPr="003D2AF2" w:rsidRDefault="00046526" w:rsidP="00533B39">
      <w:pPr>
        <w:pStyle w:val="a1"/>
      </w:pPr>
      <w:r>
        <w:t>цвет фона: #</w:t>
      </w:r>
      <w:r w:rsidR="00550A09" w:rsidRPr="00550A09">
        <w:t>FFFFFF</w:t>
      </w:r>
      <w:r w:rsidR="00AE522A">
        <w:rPr>
          <w:lang w:val="en-US"/>
        </w:rPr>
        <w:t>;</w:t>
      </w:r>
    </w:p>
    <w:p w14:paraId="1378A2C3" w14:textId="3CD8B632" w:rsidR="003D2AF2" w:rsidRDefault="003D2AF2" w:rsidP="003D2AF2">
      <w:pPr>
        <w:pStyle w:val="a1"/>
      </w:pPr>
      <w:r>
        <w:lastRenderedPageBreak/>
        <w:t>цвет фона столбцов таблицы</w:t>
      </w:r>
      <w:r w:rsidRPr="00AA0FF3">
        <w:t>: #F8F9FA</w:t>
      </w:r>
      <w:r w:rsidRPr="003D2AF2">
        <w:t>;</w:t>
      </w:r>
    </w:p>
    <w:p w14:paraId="016BFD2F" w14:textId="7C04BC94" w:rsidR="009E7BCD" w:rsidRDefault="00046526" w:rsidP="00533B39">
      <w:pPr>
        <w:pStyle w:val="a1"/>
      </w:pPr>
      <w:r>
        <w:t>основной цвет текста: #</w:t>
      </w:r>
      <w:r w:rsidR="00116E6F" w:rsidRPr="00116E6F">
        <w:t>0D0D0D</w:t>
      </w:r>
      <w:r w:rsidR="00AE522A">
        <w:rPr>
          <w:lang w:val="en-US"/>
        </w:rPr>
        <w:t>;</w:t>
      </w:r>
    </w:p>
    <w:p w14:paraId="26DCB723" w14:textId="368B37DF" w:rsidR="00746FBC" w:rsidRPr="00116E6F" w:rsidRDefault="00046526">
      <w:pPr>
        <w:pStyle w:val="a1"/>
      </w:pPr>
      <w:r>
        <w:t>вторичный цвет текста: #</w:t>
      </w:r>
      <w:r w:rsidR="00116E6F" w:rsidRPr="00116E6F">
        <w:t>757575</w:t>
      </w:r>
      <w:r w:rsidR="00116E6F">
        <w:rPr>
          <w:lang w:val="en-US"/>
        </w:rPr>
        <w:t>;</w:t>
      </w:r>
    </w:p>
    <w:p w14:paraId="15EB2EEB" w14:textId="70DF75AB" w:rsidR="00116E6F" w:rsidRPr="00AA0FF3" w:rsidRDefault="00116E6F">
      <w:pPr>
        <w:pStyle w:val="a1"/>
      </w:pPr>
      <w:r>
        <w:t>цвет текста ошибок</w:t>
      </w:r>
      <w:r>
        <w:rPr>
          <w:lang w:val="en-US"/>
        </w:rPr>
        <w:t>: #</w:t>
      </w:r>
      <w:r w:rsidRPr="00116E6F">
        <w:t>F44336</w:t>
      </w:r>
      <w:r>
        <w:rPr>
          <w:lang w:val="en-US"/>
        </w:rPr>
        <w:t>;</w:t>
      </w:r>
    </w:p>
    <w:p w14:paraId="7C6A82FE" w14:textId="72648D5C" w:rsidR="00F175CF" w:rsidRDefault="00F175CF" w:rsidP="00D13073">
      <w:pPr>
        <w:pStyle w:val="2"/>
      </w:pPr>
      <w:bookmarkStart w:id="28" w:name="_Toc215610296"/>
      <w:bookmarkStart w:id="29" w:name="_Toc215610339"/>
      <w:bookmarkStart w:id="30" w:name="_Toc215610397"/>
      <w:r>
        <w:t xml:space="preserve">Разработка архитектуры </w:t>
      </w:r>
      <w:r w:rsidR="00337A36">
        <w:t>программного обеспечения</w:t>
      </w:r>
      <w:bookmarkEnd w:id="28"/>
      <w:bookmarkEnd w:id="29"/>
      <w:bookmarkEnd w:id="30"/>
    </w:p>
    <w:p w14:paraId="1D304858" w14:textId="2FF42507" w:rsidR="00F175CF" w:rsidRPr="003B26FD" w:rsidRDefault="00F175CF" w:rsidP="00F175CF">
      <w:pPr>
        <w:pStyle w:val="a3"/>
      </w:pPr>
      <w:r>
        <w:t>Архитектура подсистемы построена на основе клиент-серверной модели и включает в себ</w:t>
      </w:r>
      <w:r w:rsidR="00064107">
        <w:t xml:space="preserve">я следующие </w:t>
      </w:r>
      <w:r>
        <w:t>компонент</w:t>
      </w:r>
      <w:r w:rsidR="00F063A9">
        <w:t>ы</w:t>
      </w:r>
      <w:r>
        <w:t>:</w:t>
      </w:r>
      <w:r w:rsidR="009A2FB9" w:rsidRPr="009A2FB9">
        <w:t xml:space="preserve"> </w:t>
      </w:r>
      <w:r w:rsidR="00BA4722">
        <w:t>оконное приложение</w:t>
      </w:r>
      <w:r>
        <w:t>, БД</w:t>
      </w:r>
      <w:r w:rsidR="00105816">
        <w:t xml:space="preserve"> и</w:t>
      </w:r>
      <w:r w:rsidR="009A2FB9" w:rsidRPr="009A2FB9">
        <w:t xml:space="preserve"> </w:t>
      </w:r>
      <w:r w:rsidR="009A2FB9">
        <w:rPr>
          <w:lang w:val="en-US"/>
        </w:rPr>
        <w:t>API</w:t>
      </w:r>
      <w:r w:rsidR="009A2FB9" w:rsidRPr="009A2FB9">
        <w:t xml:space="preserve"> </w:t>
      </w:r>
      <w:r w:rsidR="009A2FB9">
        <w:t>для взаимодействия с БД</w:t>
      </w:r>
      <w:r w:rsidR="003B26FD" w:rsidRPr="003B26FD">
        <w:t xml:space="preserve"> [5]</w:t>
      </w:r>
      <w:r>
        <w:t>.</w:t>
      </w:r>
    </w:p>
    <w:p w14:paraId="60540FCA" w14:textId="77777777" w:rsidR="00F175CF" w:rsidRDefault="00F175CF" w:rsidP="00F175CF">
      <w:pPr>
        <w:pStyle w:val="a3"/>
      </w:pPr>
      <w:r w:rsidRPr="006628B3">
        <w:t>Диаграмма развертывания компонентов</w:t>
      </w:r>
      <w:r>
        <w:t xml:space="preserve"> </w:t>
      </w:r>
      <w:r w:rsidRPr="006628B3">
        <w:t xml:space="preserve">изображена на рисунке </w:t>
      </w:r>
      <w:r>
        <w:t>4.</w:t>
      </w:r>
    </w:p>
    <w:p w14:paraId="13EE9E97" w14:textId="33E9A96E" w:rsidR="00F175CF" w:rsidRPr="0096703A" w:rsidRDefault="00780A84" w:rsidP="0096703A">
      <w:pPr>
        <w:pStyle w:val="afd"/>
        <w:rPr>
          <w:sz w:val="24"/>
        </w:rPr>
      </w:pPr>
      <w:r>
        <w:rPr>
          <w:lang w:eastAsia="ru-RU"/>
        </w:rPr>
        <w:drawing>
          <wp:inline distT="0" distB="0" distL="0" distR="0" wp14:anchorId="03BA86FE" wp14:editId="79B6C93E">
            <wp:extent cx="4460996" cy="4631267"/>
            <wp:effectExtent l="0" t="0" r="0" b="0"/>
            <wp:docPr id="4" name="Рисунок 4" descr="C:\Users\KKlyu\Downloads\Wireframe-Страница-3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KKlyu\Downloads\Wireframe-Страница-3.drawio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9809" cy="46611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46B10A" w14:textId="77777777" w:rsidR="008057D9" w:rsidRDefault="00F175CF" w:rsidP="008057D9">
      <w:pPr>
        <w:pStyle w:val="afe"/>
      </w:pPr>
      <w:r>
        <w:t>Рисунок 4 –</w:t>
      </w:r>
      <w:r w:rsidR="00492D04">
        <w:rPr>
          <w:lang w:val="en-US"/>
        </w:rPr>
        <w:t xml:space="preserve"> </w:t>
      </w:r>
      <w:r w:rsidR="005A10FB">
        <w:t>Д</w:t>
      </w:r>
      <w:r>
        <w:t xml:space="preserve">иаграмма развертывания </w:t>
      </w:r>
      <w:r w:rsidR="00394977" w:rsidRPr="006628B3">
        <w:t>компонентов</w:t>
      </w:r>
    </w:p>
    <w:p w14:paraId="6702B096" w14:textId="77777777" w:rsidR="00EC1AB7" w:rsidRDefault="00EC1AB7" w:rsidP="00D13073">
      <w:pPr>
        <w:pStyle w:val="2"/>
      </w:pPr>
      <w:bookmarkStart w:id="31" w:name="_Toc215610297"/>
      <w:bookmarkStart w:id="32" w:name="_Toc215610340"/>
      <w:bookmarkStart w:id="33" w:name="_Toc215610398"/>
      <w:r>
        <w:lastRenderedPageBreak/>
        <w:t xml:space="preserve">Проектирование </w:t>
      </w:r>
      <w:r w:rsidR="00337A36">
        <w:t>базы данных</w:t>
      </w:r>
      <w:bookmarkEnd w:id="31"/>
      <w:bookmarkEnd w:id="32"/>
      <w:bookmarkEnd w:id="33"/>
    </w:p>
    <w:p w14:paraId="6D3D502B" w14:textId="57E61E25" w:rsidR="00EC1AB7" w:rsidRPr="0041470D" w:rsidRDefault="00EC1AB7" w:rsidP="00EC1AB7">
      <w:pPr>
        <w:pStyle w:val="a3"/>
      </w:pPr>
      <w:r>
        <w:t xml:space="preserve">В рамках разработки </w:t>
      </w:r>
      <w:r w:rsidR="00A9652C">
        <w:t xml:space="preserve">оконного </w:t>
      </w:r>
      <w:r>
        <w:t xml:space="preserve">приложения при помощи </w:t>
      </w:r>
      <w:r w:rsidR="00A9652C">
        <w:rPr>
          <w:lang w:val="en-US"/>
        </w:rPr>
        <w:t>pgAdmin</w:t>
      </w:r>
      <w:r w:rsidR="00A9652C" w:rsidRPr="00A9652C">
        <w:t xml:space="preserve"> 4 </w:t>
      </w:r>
      <w:r>
        <w:t xml:space="preserve">спроектирована </w:t>
      </w:r>
      <w:r w:rsidR="003F72C1">
        <w:t xml:space="preserve">физическая модель </w:t>
      </w:r>
      <w:r w:rsidR="00B90EA9">
        <w:t>БД для подсистемы учё</w:t>
      </w:r>
      <w:r>
        <w:t xml:space="preserve">та </w:t>
      </w:r>
      <w:r w:rsidR="00B90EA9">
        <w:t>проектов</w:t>
      </w:r>
      <w:r>
        <w:t xml:space="preserve"> </w:t>
      </w:r>
      <w:r w:rsidR="00B90EA9">
        <w:t>организации ООО «ИНТИ»</w:t>
      </w:r>
      <w:r w:rsidR="003F72C1">
        <w:t>,</w:t>
      </w:r>
      <w:r w:rsidR="00E71886">
        <w:t xml:space="preserve"> </w:t>
      </w:r>
      <w:r>
        <w:t>представлен</w:t>
      </w:r>
      <w:r w:rsidR="003F72C1">
        <w:t>ная</w:t>
      </w:r>
      <w:r>
        <w:t xml:space="preserve"> на рисунке 3 в виде </w:t>
      </w:r>
      <w:r>
        <w:rPr>
          <w:lang w:val="en-US"/>
        </w:rPr>
        <w:t>ERD</w:t>
      </w:r>
      <w:r w:rsidR="006019F7" w:rsidRPr="006019F7">
        <w:t xml:space="preserve"> [3]</w:t>
      </w:r>
      <w:r>
        <w:t>.</w:t>
      </w:r>
    </w:p>
    <w:p w14:paraId="64396E1E" w14:textId="1A5FAEA0" w:rsidR="00EC1AB7" w:rsidRDefault="00D71108" w:rsidP="00B623B7">
      <w:pPr>
        <w:pStyle w:val="afd"/>
      </w:pPr>
      <w:r w:rsidRPr="00D71108">
        <w:rPr>
          <w:lang w:eastAsia="ru-RU"/>
        </w:rPr>
        <w:drawing>
          <wp:inline distT="0" distB="0" distL="0" distR="0" wp14:anchorId="63BAEDCA" wp14:editId="732D7F9B">
            <wp:extent cx="5939790" cy="5609590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60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24F57" w14:textId="5CC2F702" w:rsidR="00492D04" w:rsidRDefault="00EC1AB7" w:rsidP="00B623B7">
      <w:pPr>
        <w:pStyle w:val="afe"/>
      </w:pPr>
      <w:r w:rsidRPr="00D17AD4">
        <w:t>Рисунок 3</w:t>
      </w:r>
      <w:r>
        <w:t xml:space="preserve"> – </w:t>
      </w:r>
      <w:r w:rsidR="00FB3A45">
        <w:rPr>
          <w:lang w:val="en-US"/>
        </w:rPr>
        <w:t>pgAdmin 4</w:t>
      </w:r>
      <w:r w:rsidRPr="00111A98">
        <w:t>. Физическая модель</w:t>
      </w:r>
      <w:r w:rsidR="00E71886">
        <w:t xml:space="preserve"> БД</w:t>
      </w:r>
    </w:p>
    <w:p w14:paraId="2CEA794D" w14:textId="77777777" w:rsidR="00F4028D" w:rsidRPr="00D13073" w:rsidRDefault="00F4028D" w:rsidP="00D13073">
      <w:pPr>
        <w:pStyle w:val="1"/>
      </w:pPr>
      <w:bookmarkStart w:id="34" w:name="_Toc215610298"/>
      <w:bookmarkStart w:id="35" w:name="_Toc215610341"/>
      <w:bookmarkStart w:id="36" w:name="_Toc215610399"/>
      <w:r w:rsidRPr="00D13073">
        <w:lastRenderedPageBreak/>
        <w:t xml:space="preserve">Разработка и интеграция модулей </w:t>
      </w:r>
      <w:r w:rsidR="00337A36" w:rsidRPr="00D13073">
        <w:t>программного обеспечения</w:t>
      </w:r>
      <w:bookmarkEnd w:id="34"/>
      <w:bookmarkEnd w:id="35"/>
      <w:bookmarkEnd w:id="36"/>
    </w:p>
    <w:p w14:paraId="3A3C3765" w14:textId="77777777" w:rsidR="00F4028D" w:rsidRDefault="00F4028D" w:rsidP="00D13073">
      <w:pPr>
        <w:pStyle w:val="2"/>
      </w:pPr>
      <w:bookmarkStart w:id="37" w:name="_Toc215610299"/>
      <w:bookmarkStart w:id="38" w:name="_Toc215610342"/>
      <w:bookmarkStart w:id="39" w:name="_Toc215610400"/>
      <w:r>
        <w:t>Разработка программных модулей</w:t>
      </w:r>
      <w:bookmarkEnd w:id="37"/>
      <w:bookmarkEnd w:id="38"/>
      <w:bookmarkEnd w:id="39"/>
    </w:p>
    <w:p w14:paraId="3325EEEA" w14:textId="6FAA8EE6" w:rsidR="0065290E" w:rsidRPr="00BF0494" w:rsidRDefault="00F32B4A" w:rsidP="0065290E">
      <w:pPr>
        <w:pStyle w:val="a3"/>
      </w:pPr>
      <w:r>
        <w:t xml:space="preserve">В ходе курсового проектирования </w:t>
      </w:r>
      <w:r w:rsidR="00A323AD">
        <w:t>разработаны</w:t>
      </w:r>
      <w:r w:rsidR="00823133">
        <w:t xml:space="preserve"> </w:t>
      </w:r>
      <w:r w:rsidR="00D13073">
        <w:t>следующие приложения:</w:t>
      </w:r>
      <w:r w:rsidR="00A323AD">
        <w:t xml:space="preserve"> </w:t>
      </w:r>
      <w:r w:rsidR="001461FC">
        <w:t xml:space="preserve">клиентское </w:t>
      </w:r>
      <w:r w:rsidR="00CF684B">
        <w:t xml:space="preserve">приложение на </w:t>
      </w:r>
      <w:r w:rsidR="001461FC">
        <w:rPr>
          <w:lang w:val="en-US"/>
        </w:rPr>
        <w:t>C</w:t>
      </w:r>
      <w:r w:rsidR="001461FC" w:rsidRPr="001461FC">
        <w:t xml:space="preserve"># </w:t>
      </w:r>
      <w:r w:rsidR="00D8418A">
        <w:t xml:space="preserve">в </w:t>
      </w:r>
      <w:r w:rsidR="00D8418A">
        <w:rPr>
          <w:lang w:val="en-US"/>
        </w:rPr>
        <w:t>Visual</w:t>
      </w:r>
      <w:r w:rsidR="00D8418A" w:rsidRPr="00D8418A">
        <w:t xml:space="preserve"> </w:t>
      </w:r>
      <w:r w:rsidR="00D8418A">
        <w:rPr>
          <w:lang w:val="en-US"/>
        </w:rPr>
        <w:t>Studio</w:t>
      </w:r>
      <w:r w:rsidR="00D8418A" w:rsidRPr="00D8418A">
        <w:t xml:space="preserve"> </w:t>
      </w:r>
      <w:r w:rsidR="001461FC" w:rsidRPr="001461FC">
        <w:t xml:space="preserve">2022 </w:t>
      </w:r>
      <w:r w:rsidR="00D13073">
        <w:t>и</w:t>
      </w:r>
      <w:r w:rsidR="0065290E">
        <w:t xml:space="preserve"> </w:t>
      </w:r>
      <w:r w:rsidR="0065290E">
        <w:rPr>
          <w:lang w:val="en-US"/>
        </w:rPr>
        <w:t>Web</w:t>
      </w:r>
      <w:r w:rsidR="0065290E" w:rsidRPr="0065290E">
        <w:t>-</w:t>
      </w:r>
      <w:r w:rsidR="0065290E">
        <w:rPr>
          <w:lang w:val="en-US"/>
        </w:rPr>
        <w:t>API</w:t>
      </w:r>
      <w:r w:rsidR="0065290E" w:rsidRPr="0065290E">
        <w:t xml:space="preserve"> </w:t>
      </w:r>
      <w:r w:rsidR="0065290E">
        <w:t xml:space="preserve">приложение на </w:t>
      </w:r>
      <w:r w:rsidR="001461FC">
        <w:rPr>
          <w:lang w:val="en-US"/>
        </w:rPr>
        <w:t>Python</w:t>
      </w:r>
      <w:r w:rsidR="0065290E" w:rsidRPr="0065290E">
        <w:t xml:space="preserve"> </w:t>
      </w:r>
      <w:r w:rsidR="0065290E">
        <w:t xml:space="preserve">в </w:t>
      </w:r>
      <w:r w:rsidR="0065290E">
        <w:rPr>
          <w:lang w:val="en-US"/>
        </w:rPr>
        <w:t>Visual</w:t>
      </w:r>
      <w:r w:rsidR="0065290E" w:rsidRPr="0065290E">
        <w:t xml:space="preserve"> </w:t>
      </w:r>
      <w:r w:rsidR="0065290E">
        <w:rPr>
          <w:lang w:val="en-US"/>
        </w:rPr>
        <w:t>Studio</w:t>
      </w:r>
      <w:r w:rsidR="0065290E" w:rsidRPr="0065290E">
        <w:t xml:space="preserve"> </w:t>
      </w:r>
      <w:r w:rsidR="001461FC">
        <w:rPr>
          <w:lang w:val="en-US"/>
        </w:rPr>
        <w:t>code</w:t>
      </w:r>
      <w:r w:rsidR="00931A4F" w:rsidRPr="00931A4F">
        <w:t xml:space="preserve"> [</w:t>
      </w:r>
      <w:r w:rsidR="006019F7" w:rsidRPr="006019F7">
        <w:t>2</w:t>
      </w:r>
      <w:r w:rsidR="00931A4F" w:rsidRPr="00931A4F">
        <w:t>]</w:t>
      </w:r>
      <w:r w:rsidR="00BF0494" w:rsidRPr="00BF0494">
        <w:t>.</w:t>
      </w:r>
    </w:p>
    <w:p w14:paraId="514B5CF3" w14:textId="5F986E75" w:rsidR="00975916" w:rsidRPr="00D142CC" w:rsidRDefault="005A44F9" w:rsidP="003B4FB5">
      <w:pPr>
        <w:pStyle w:val="a3"/>
      </w:pPr>
      <w:r>
        <w:t xml:space="preserve">Обращение </w:t>
      </w:r>
      <w:r w:rsidR="007E4583">
        <w:t xml:space="preserve">к </w:t>
      </w:r>
      <w:r w:rsidR="007E4583" w:rsidRPr="00ED230F">
        <w:t>информации,</w:t>
      </w:r>
      <w:r w:rsidR="001B7924" w:rsidRPr="00ED230F">
        <w:t xml:space="preserve"> </w:t>
      </w:r>
      <w:r w:rsidR="007E4583" w:rsidRPr="00ED230F">
        <w:t xml:space="preserve">хранящейся </w:t>
      </w:r>
      <w:r w:rsidR="003B31CF" w:rsidRPr="00ED230F">
        <w:t>в БД,</w:t>
      </w:r>
      <w:r w:rsidR="001B7924" w:rsidRPr="00ED230F">
        <w:t xml:space="preserve"> осуществляется посредством Web-API приложения</w:t>
      </w:r>
      <w:r w:rsidR="00633A6D">
        <w:t>, с</w:t>
      </w:r>
      <w:r w:rsidR="007B36E5">
        <w:t xml:space="preserve"> использ</w:t>
      </w:r>
      <w:r w:rsidR="00633A6D">
        <w:t xml:space="preserve">ованием </w:t>
      </w:r>
      <w:r w:rsidR="005557EB">
        <w:t>фреймворка</w:t>
      </w:r>
      <w:r w:rsidR="00080500">
        <w:t xml:space="preserve"> </w:t>
      </w:r>
      <w:r w:rsidR="00737A3A">
        <w:rPr>
          <w:lang w:val="en-US"/>
        </w:rPr>
        <w:t>FastAPI</w:t>
      </w:r>
      <w:r w:rsidR="007B36E5">
        <w:t xml:space="preserve">, </w:t>
      </w:r>
      <w:r w:rsidR="008E2F62">
        <w:t>созданными</w:t>
      </w:r>
      <w:r w:rsidR="007B36E5">
        <w:t xml:space="preserve"> модел</w:t>
      </w:r>
      <w:r w:rsidR="008E2F62">
        <w:t>ями</w:t>
      </w:r>
      <w:r w:rsidR="007B36E5">
        <w:t xml:space="preserve"> таблиц БД</w:t>
      </w:r>
      <w:r w:rsidR="001B7924">
        <w:t xml:space="preserve">. </w:t>
      </w:r>
      <w:r w:rsidR="00597646" w:rsidRPr="00597646">
        <w:t>Код метода для получения списка</w:t>
      </w:r>
      <w:r w:rsidR="00265B80">
        <w:t xml:space="preserve"> </w:t>
      </w:r>
      <w:r w:rsidR="00822EBF">
        <w:t>проектов</w:t>
      </w:r>
      <w:r w:rsidR="006B3C33" w:rsidRPr="006B3C33">
        <w:t xml:space="preserve"> </w:t>
      </w:r>
      <w:r w:rsidR="006B3C33">
        <w:rPr>
          <w:lang w:val="en-US"/>
        </w:rPr>
        <w:t>c</w:t>
      </w:r>
      <w:r w:rsidR="006B3C33" w:rsidRPr="006B3C33">
        <w:t xml:space="preserve"> </w:t>
      </w:r>
      <w:r w:rsidR="006B3C33">
        <w:t>фильтрацией и пагинацией</w:t>
      </w:r>
      <w:r w:rsidR="000A01F9">
        <w:t xml:space="preserve"> </w:t>
      </w:r>
      <w:r w:rsidR="00597646" w:rsidRPr="00597646">
        <w:t xml:space="preserve">представлен листингом </w:t>
      </w:r>
      <w:r w:rsidR="00724ACC">
        <w:t>1</w:t>
      </w:r>
      <w:r w:rsidR="00597646" w:rsidRPr="00597646">
        <w:t>.</w:t>
      </w:r>
    </w:p>
    <w:p w14:paraId="5339BD3A" w14:textId="77777777" w:rsidR="00975916" w:rsidRPr="00D27A42" w:rsidRDefault="00646E8B" w:rsidP="003B4FB5">
      <w:pPr>
        <w:pStyle w:val="aff2"/>
      </w:pPr>
      <w:r w:rsidRPr="00646E8B">
        <w:t xml:space="preserve">Листинг </w:t>
      </w:r>
      <w:r w:rsidR="003B4FB5" w:rsidRPr="003B4FB5">
        <w:t>1</w:t>
      </w:r>
      <w:r w:rsidRPr="00646E8B">
        <w:t xml:space="preserve"> – Код метода для отправки </w:t>
      </w:r>
      <w:r w:rsidR="003B4FB5">
        <w:rPr>
          <w:lang w:val="en-US"/>
        </w:rPr>
        <w:t>GET</w:t>
      </w:r>
      <w:r w:rsidRPr="00646E8B">
        <w:t>-запроса на сервер</w:t>
      </w:r>
    </w:p>
    <w:p w14:paraId="41E5C034" w14:textId="77777777" w:rsidR="006B3C33" w:rsidRPr="006B3C33" w:rsidRDefault="006B3C33" w:rsidP="006B3C33">
      <w:pPr>
        <w:pStyle w:val="aff0"/>
        <w:rPr>
          <w:lang w:val="en-US"/>
        </w:rPr>
      </w:pPr>
      <w:r w:rsidRPr="006B3C33">
        <w:rPr>
          <w:lang w:val="en-US"/>
        </w:rPr>
        <w:t>@app.post("/projects/details", response_model=PaginatedResponse)</w:t>
      </w:r>
    </w:p>
    <w:p w14:paraId="260B7451" w14:textId="77777777" w:rsidR="006B3C33" w:rsidRPr="006B3C33" w:rsidRDefault="006B3C33" w:rsidP="006B3C33">
      <w:pPr>
        <w:pStyle w:val="aff0"/>
        <w:rPr>
          <w:lang w:val="en-US"/>
        </w:rPr>
      </w:pPr>
      <w:r w:rsidRPr="006B3C33">
        <w:rPr>
          <w:lang w:val="en-US"/>
        </w:rPr>
        <w:t>def get_projects_details(</w:t>
      </w:r>
    </w:p>
    <w:p w14:paraId="207A10B5" w14:textId="77777777" w:rsidR="006B3C33" w:rsidRPr="006B3C33" w:rsidRDefault="006B3C33" w:rsidP="006B3C33">
      <w:pPr>
        <w:pStyle w:val="aff0"/>
        <w:rPr>
          <w:lang w:val="en-US"/>
        </w:rPr>
      </w:pPr>
      <w:r w:rsidRPr="006B3C33">
        <w:rPr>
          <w:lang w:val="en-US"/>
        </w:rPr>
        <w:t xml:space="preserve">    filters: ProjectFilter,</w:t>
      </w:r>
    </w:p>
    <w:p w14:paraId="05DFBBF6" w14:textId="77777777" w:rsidR="006B3C33" w:rsidRPr="006B3C33" w:rsidRDefault="006B3C33" w:rsidP="006B3C33">
      <w:pPr>
        <w:pStyle w:val="aff0"/>
        <w:rPr>
          <w:lang w:val="en-US"/>
        </w:rPr>
      </w:pPr>
      <w:r w:rsidRPr="006B3C33">
        <w:rPr>
          <w:lang w:val="en-US"/>
        </w:rPr>
        <w:t xml:space="preserve">    db: Session = Depends(get_db),</w:t>
      </w:r>
    </w:p>
    <w:p w14:paraId="733A756D" w14:textId="77777777" w:rsidR="006B3C33" w:rsidRPr="006B3C33" w:rsidRDefault="006B3C33" w:rsidP="006B3C33">
      <w:pPr>
        <w:pStyle w:val="aff0"/>
        <w:rPr>
          <w:lang w:val="en-US"/>
        </w:rPr>
      </w:pPr>
      <w:r w:rsidRPr="006B3C33">
        <w:rPr>
          <w:lang w:val="en-US"/>
        </w:rPr>
        <w:t xml:space="preserve">    page: int = Query(1, ge=1, description="</w:t>
      </w:r>
      <w:r>
        <w:t>Номер</w:t>
      </w:r>
      <w:r w:rsidRPr="006B3C33">
        <w:rPr>
          <w:lang w:val="en-US"/>
        </w:rPr>
        <w:t xml:space="preserve"> </w:t>
      </w:r>
      <w:r>
        <w:t>страницы</w:t>
      </w:r>
      <w:r w:rsidRPr="006B3C33">
        <w:rPr>
          <w:lang w:val="en-US"/>
        </w:rPr>
        <w:t>")</w:t>
      </w:r>
    </w:p>
    <w:p w14:paraId="24B7C51E" w14:textId="77777777" w:rsidR="006B3C33" w:rsidRDefault="006B3C33" w:rsidP="006B3C33">
      <w:pPr>
        <w:pStyle w:val="aff0"/>
      </w:pPr>
      <w:r>
        <w:t>):</w:t>
      </w:r>
    </w:p>
    <w:p w14:paraId="3911E6BE" w14:textId="0072E34C" w:rsidR="006B3C33" w:rsidRDefault="006B3C33" w:rsidP="006B3C33">
      <w:pPr>
        <w:pStyle w:val="aff0"/>
      </w:pPr>
      <w:r>
        <w:t xml:space="preserve">    </w:t>
      </w:r>
    </w:p>
    <w:p w14:paraId="541C5508" w14:textId="2D0F4245" w:rsidR="006B3C33" w:rsidRDefault="00D32AEC" w:rsidP="006B3C33">
      <w:pPr>
        <w:pStyle w:val="aff0"/>
      </w:pPr>
      <w:r>
        <w:t xml:space="preserve">    try:</w:t>
      </w:r>
      <w:r w:rsidR="006B3C33">
        <w:t xml:space="preserve">        </w:t>
      </w:r>
    </w:p>
    <w:p w14:paraId="5DF703EC" w14:textId="77777777" w:rsidR="006B3C33" w:rsidRDefault="006B3C33" w:rsidP="006B3C33">
      <w:pPr>
        <w:pStyle w:val="aff0"/>
      </w:pPr>
      <w:r>
        <w:t xml:space="preserve">        # Запрос для получения данных</w:t>
      </w:r>
    </w:p>
    <w:p w14:paraId="543C5FCB" w14:textId="23173FF2" w:rsidR="006B3C33" w:rsidRPr="00573FC4" w:rsidRDefault="007F1F02" w:rsidP="006B3C33">
      <w:pPr>
        <w:pStyle w:val="aff0"/>
      </w:pPr>
      <w:r w:rsidRPr="00573FC4">
        <w:t xml:space="preserve">        </w:t>
      </w:r>
      <w:r w:rsidRPr="00F115F1">
        <w:rPr>
          <w:lang w:val="en-US"/>
        </w:rPr>
        <w:t>data</w:t>
      </w:r>
      <w:r w:rsidRPr="00573FC4">
        <w:t>_</w:t>
      </w:r>
      <w:r w:rsidRPr="00F115F1">
        <w:rPr>
          <w:lang w:val="en-US"/>
        </w:rPr>
        <w:t>query</w:t>
      </w:r>
      <w:r w:rsidRPr="00573FC4">
        <w:t xml:space="preserve"> = """</w:t>
      </w:r>
      <w:r w:rsidR="00F115F1">
        <w:rPr>
          <w:lang w:val="en-US"/>
        </w:rPr>
        <w:t>SELECT</w:t>
      </w:r>
      <w:r w:rsidR="00F115F1" w:rsidRPr="00573FC4">
        <w:t xml:space="preserve"> ... </w:t>
      </w:r>
      <w:r w:rsidR="00F115F1">
        <w:rPr>
          <w:lang w:val="en-US"/>
        </w:rPr>
        <w:t>FROM</w:t>
      </w:r>
      <w:r w:rsidR="00F115F1" w:rsidRPr="00573FC4">
        <w:t xml:space="preserve"> ...</w:t>
      </w:r>
      <w:r w:rsidR="006B3C33" w:rsidRPr="00573FC4">
        <w:t xml:space="preserve">"""        </w:t>
      </w:r>
    </w:p>
    <w:p w14:paraId="4B36C31F" w14:textId="77777777" w:rsidR="006B3C33" w:rsidRPr="00573FC4" w:rsidRDefault="006B3C33" w:rsidP="006B3C33">
      <w:pPr>
        <w:pStyle w:val="aff0"/>
      </w:pPr>
      <w:r w:rsidRPr="00573FC4">
        <w:t xml:space="preserve">        </w:t>
      </w:r>
    </w:p>
    <w:p w14:paraId="0EE8507C" w14:textId="3260A462" w:rsidR="006B3C33" w:rsidRPr="00573FC4" w:rsidRDefault="006B3C33" w:rsidP="006B3C33">
      <w:pPr>
        <w:pStyle w:val="aff0"/>
      </w:pPr>
      <w:r w:rsidRPr="00573FC4">
        <w:t xml:space="preserve">        # </w:t>
      </w:r>
      <w:r w:rsidR="00D32AEC">
        <w:t>Выполнение</w:t>
      </w:r>
      <w:r w:rsidR="00D32AEC" w:rsidRPr="00573FC4">
        <w:t xml:space="preserve"> </w:t>
      </w:r>
      <w:r w:rsidR="00D32AEC">
        <w:t>з</w:t>
      </w:r>
      <w:r>
        <w:t>апрос</w:t>
      </w:r>
      <w:r w:rsidR="00D32AEC">
        <w:t>а</w:t>
      </w:r>
      <w:r w:rsidRPr="00573FC4">
        <w:t xml:space="preserve"> </w:t>
      </w:r>
      <w:r w:rsidR="00D32AEC">
        <w:t>на</w:t>
      </w:r>
      <w:r w:rsidRPr="00573FC4">
        <w:t xml:space="preserve"> </w:t>
      </w:r>
      <w:r w:rsidR="005A6D88">
        <w:t>получение</w:t>
      </w:r>
      <w:r w:rsidRPr="00573FC4">
        <w:t xml:space="preserve"> </w:t>
      </w:r>
      <w:r>
        <w:t>данных</w:t>
      </w:r>
    </w:p>
    <w:p w14:paraId="01645ED2" w14:textId="77777777" w:rsidR="006B3C33" w:rsidRPr="006B3C33" w:rsidRDefault="006B3C33" w:rsidP="006B3C33">
      <w:pPr>
        <w:pStyle w:val="aff0"/>
        <w:rPr>
          <w:lang w:val="en-US"/>
        </w:rPr>
      </w:pPr>
      <w:r w:rsidRPr="00573FC4">
        <w:t xml:space="preserve">        </w:t>
      </w:r>
      <w:r w:rsidRPr="006B3C33">
        <w:rPr>
          <w:lang w:val="en-US"/>
        </w:rPr>
        <w:t>result = db.execute(text(data_query), params)</w:t>
      </w:r>
    </w:p>
    <w:p w14:paraId="0296537E" w14:textId="77777777" w:rsidR="006B3C33" w:rsidRPr="00573FC4" w:rsidRDefault="006B3C33" w:rsidP="006B3C33">
      <w:pPr>
        <w:pStyle w:val="aff0"/>
      </w:pPr>
      <w:r w:rsidRPr="006B3C33">
        <w:rPr>
          <w:lang w:val="en-US"/>
        </w:rPr>
        <w:t xml:space="preserve">        projects</w:t>
      </w:r>
      <w:r w:rsidRPr="00573FC4">
        <w:t>_</w:t>
      </w:r>
      <w:r w:rsidRPr="006B3C33">
        <w:rPr>
          <w:lang w:val="en-US"/>
        </w:rPr>
        <w:t>data</w:t>
      </w:r>
      <w:r w:rsidRPr="00573FC4">
        <w:t xml:space="preserve"> = </w:t>
      </w:r>
      <w:r w:rsidRPr="006B3C33">
        <w:rPr>
          <w:lang w:val="en-US"/>
        </w:rPr>
        <w:t>result</w:t>
      </w:r>
      <w:r w:rsidRPr="00573FC4">
        <w:t>.</w:t>
      </w:r>
      <w:r w:rsidRPr="006B3C33">
        <w:rPr>
          <w:lang w:val="en-US"/>
        </w:rPr>
        <w:t>fetchall</w:t>
      </w:r>
      <w:r w:rsidRPr="00573FC4">
        <w:t>()</w:t>
      </w:r>
    </w:p>
    <w:p w14:paraId="5C0DBAE6" w14:textId="77777777" w:rsidR="006B3C33" w:rsidRPr="00573FC4" w:rsidRDefault="006B3C33" w:rsidP="006B3C33">
      <w:pPr>
        <w:pStyle w:val="aff0"/>
      </w:pPr>
      <w:r w:rsidRPr="00573FC4">
        <w:t xml:space="preserve">        </w:t>
      </w:r>
    </w:p>
    <w:p w14:paraId="15C802C0" w14:textId="61060111" w:rsidR="006B3C33" w:rsidRPr="00573FC4" w:rsidRDefault="006B3C33" w:rsidP="006B3C33">
      <w:pPr>
        <w:pStyle w:val="aff0"/>
      </w:pPr>
      <w:r w:rsidRPr="00573FC4">
        <w:t xml:space="preserve">        # </w:t>
      </w:r>
      <w:r w:rsidR="009A64C0">
        <w:t>преобразование</w:t>
      </w:r>
      <w:r w:rsidRPr="00573FC4">
        <w:t xml:space="preserve"> </w:t>
      </w:r>
      <w:r w:rsidR="009A64C0">
        <w:t>данных</w:t>
      </w:r>
      <w:r w:rsidRPr="00573FC4">
        <w:t xml:space="preserve"> </w:t>
      </w:r>
      <w:r>
        <w:t>в</w:t>
      </w:r>
      <w:r w:rsidRPr="00573FC4">
        <w:t xml:space="preserve"> </w:t>
      </w:r>
      <w:r w:rsidR="009A64C0">
        <w:t>модель</w:t>
      </w:r>
    </w:p>
    <w:p w14:paraId="351E4E47" w14:textId="77777777" w:rsidR="006B3C33" w:rsidRPr="006B3C33" w:rsidRDefault="006B3C33" w:rsidP="006B3C33">
      <w:pPr>
        <w:pStyle w:val="aff0"/>
        <w:rPr>
          <w:lang w:val="en-US"/>
        </w:rPr>
      </w:pPr>
      <w:r w:rsidRPr="00573FC4">
        <w:t xml:space="preserve">        </w:t>
      </w:r>
      <w:r w:rsidRPr="006B3C33">
        <w:rPr>
          <w:lang w:val="en-US"/>
        </w:rPr>
        <w:t>projects = [</w:t>
      </w:r>
    </w:p>
    <w:p w14:paraId="66ADBB0E" w14:textId="77777777" w:rsidR="006B3C33" w:rsidRPr="006B3C33" w:rsidRDefault="006B3C33" w:rsidP="006B3C33">
      <w:pPr>
        <w:pStyle w:val="aff0"/>
        <w:rPr>
          <w:lang w:val="en-US"/>
        </w:rPr>
      </w:pPr>
      <w:r w:rsidRPr="006B3C33">
        <w:rPr>
          <w:lang w:val="en-US"/>
        </w:rPr>
        <w:t xml:space="preserve">            ProjectDetails(</w:t>
      </w:r>
    </w:p>
    <w:p w14:paraId="31EDE9F2" w14:textId="77777777" w:rsidR="006B3C33" w:rsidRPr="006B3C33" w:rsidRDefault="006B3C33" w:rsidP="006B3C33">
      <w:pPr>
        <w:pStyle w:val="aff0"/>
        <w:rPr>
          <w:lang w:val="en-US"/>
        </w:rPr>
      </w:pPr>
      <w:r w:rsidRPr="006B3C33">
        <w:rPr>
          <w:lang w:val="en-US"/>
        </w:rPr>
        <w:t xml:space="preserve">                ProjectNumber=project.project_number,</w:t>
      </w:r>
    </w:p>
    <w:p w14:paraId="0F34A4EF" w14:textId="77777777" w:rsidR="006B3C33" w:rsidRPr="006B3C33" w:rsidRDefault="006B3C33" w:rsidP="006B3C33">
      <w:pPr>
        <w:pStyle w:val="aff0"/>
        <w:rPr>
          <w:lang w:val="en-US"/>
        </w:rPr>
      </w:pPr>
      <w:r w:rsidRPr="006B3C33">
        <w:rPr>
          <w:lang w:val="en-US"/>
        </w:rPr>
        <w:t xml:space="preserve">                ProjectName=project.project_name,</w:t>
      </w:r>
    </w:p>
    <w:p w14:paraId="71A82B41" w14:textId="77777777" w:rsidR="006B3C33" w:rsidRPr="006B3C33" w:rsidRDefault="006B3C33" w:rsidP="006B3C33">
      <w:pPr>
        <w:pStyle w:val="aff0"/>
        <w:rPr>
          <w:lang w:val="en-US"/>
        </w:rPr>
      </w:pPr>
      <w:r w:rsidRPr="006B3C33">
        <w:rPr>
          <w:lang w:val="en-US"/>
        </w:rPr>
        <w:t xml:space="preserve">                Description=project.description,</w:t>
      </w:r>
    </w:p>
    <w:p w14:paraId="1373F121" w14:textId="0C75646A" w:rsidR="00A122EE" w:rsidRPr="00A122EE" w:rsidRDefault="006B3C33" w:rsidP="00A122EE">
      <w:pPr>
        <w:pStyle w:val="aff0"/>
        <w:rPr>
          <w:lang w:val="en-US"/>
        </w:rPr>
      </w:pPr>
      <w:r w:rsidRPr="006B3C33">
        <w:rPr>
          <w:lang w:val="en-US"/>
        </w:rPr>
        <w:t xml:space="preserve">           </w:t>
      </w:r>
      <w:r w:rsidR="00A122EE">
        <w:rPr>
          <w:lang w:val="en-US"/>
        </w:rPr>
        <w:t xml:space="preserve">     Employer=project.employer,</w:t>
      </w:r>
    </w:p>
    <w:p w14:paraId="33E636EC" w14:textId="2DDFF041" w:rsidR="00A122EE" w:rsidRDefault="00123E9C" w:rsidP="00123E9C">
      <w:pPr>
        <w:pStyle w:val="aff0"/>
        <w:rPr>
          <w:lang w:val="en-US"/>
        </w:rPr>
      </w:pPr>
      <w:r>
        <w:rPr>
          <w:lang w:val="en-US"/>
        </w:rPr>
        <w:t xml:space="preserve">                </w:t>
      </w:r>
      <w:r w:rsidR="006B3C33" w:rsidRPr="006B3C33">
        <w:rPr>
          <w:lang w:val="en-US"/>
        </w:rPr>
        <w:t>ProjectManagerFullName=</w:t>
      </w:r>
    </w:p>
    <w:p w14:paraId="4ACA20BE" w14:textId="17DCA907" w:rsidR="006B3C33" w:rsidRPr="00A122EE" w:rsidRDefault="00123E9C" w:rsidP="00123E9C">
      <w:pPr>
        <w:pStyle w:val="aff0"/>
        <w:rPr>
          <w:lang w:val="en-US"/>
        </w:rPr>
      </w:pPr>
      <w:r>
        <w:rPr>
          <w:lang w:val="en-US"/>
        </w:rPr>
        <w:t xml:space="preserve">                </w:t>
      </w:r>
      <w:r w:rsidR="006B3C33" w:rsidRPr="006B3C33">
        <w:rPr>
          <w:lang w:val="en-US"/>
        </w:rPr>
        <w:t>project.project_manager_full_name,</w:t>
      </w:r>
    </w:p>
    <w:p w14:paraId="484F8A1E" w14:textId="6DED9143" w:rsidR="00A122EE" w:rsidRDefault="00123E9C" w:rsidP="00123E9C">
      <w:pPr>
        <w:pStyle w:val="aff0"/>
        <w:rPr>
          <w:lang w:val="en-US"/>
        </w:rPr>
      </w:pPr>
      <w:r>
        <w:rPr>
          <w:lang w:val="en-US"/>
        </w:rPr>
        <w:t xml:space="preserve">                </w:t>
      </w:r>
      <w:r w:rsidR="006B3C33" w:rsidRPr="006B3C33">
        <w:rPr>
          <w:lang w:val="en-US"/>
        </w:rPr>
        <w:t>ProjectManagerQualification=</w:t>
      </w:r>
    </w:p>
    <w:p w14:paraId="47570046" w14:textId="6F0A2ADC" w:rsidR="006B3C33" w:rsidRPr="006B3C33" w:rsidRDefault="00123E9C" w:rsidP="00123E9C">
      <w:pPr>
        <w:pStyle w:val="aff0"/>
        <w:rPr>
          <w:lang w:val="en-US"/>
        </w:rPr>
      </w:pPr>
      <w:r>
        <w:rPr>
          <w:lang w:val="en-US"/>
        </w:rPr>
        <w:t xml:space="preserve">                </w:t>
      </w:r>
      <w:r w:rsidR="006B3C33" w:rsidRPr="006B3C33">
        <w:rPr>
          <w:lang w:val="en-US"/>
        </w:rPr>
        <w:t>proj</w:t>
      </w:r>
      <w:r w:rsidR="00A122EE">
        <w:rPr>
          <w:lang w:val="en-US"/>
        </w:rPr>
        <w:t>ect.project_manager_qualificatio</w:t>
      </w:r>
      <w:r w:rsidR="006B3C33" w:rsidRPr="006B3C33">
        <w:rPr>
          <w:lang w:val="en-US"/>
        </w:rPr>
        <w:t>n,</w:t>
      </w:r>
    </w:p>
    <w:p w14:paraId="6FB262CE" w14:textId="77777777" w:rsidR="006B3C33" w:rsidRPr="006B3C33" w:rsidRDefault="006B3C33" w:rsidP="00A122EE">
      <w:pPr>
        <w:pStyle w:val="aff0"/>
        <w:rPr>
          <w:lang w:val="en-US"/>
        </w:rPr>
      </w:pPr>
      <w:r w:rsidRPr="006B3C33">
        <w:rPr>
          <w:lang w:val="en-US"/>
        </w:rPr>
        <w:lastRenderedPageBreak/>
        <w:t xml:space="preserve">                WorkTypeName=project.work_type_name,</w:t>
      </w:r>
    </w:p>
    <w:p w14:paraId="29856FD3" w14:textId="77777777" w:rsidR="006B3C33" w:rsidRPr="006B3C33" w:rsidRDefault="006B3C33" w:rsidP="006B3C33">
      <w:pPr>
        <w:pStyle w:val="aff0"/>
        <w:rPr>
          <w:lang w:val="en-US"/>
        </w:rPr>
      </w:pPr>
      <w:r w:rsidRPr="006B3C33">
        <w:rPr>
          <w:lang w:val="en-US"/>
        </w:rPr>
        <w:t xml:space="preserve">                ProjectDate=project.project_date,</w:t>
      </w:r>
    </w:p>
    <w:p w14:paraId="7F1FB635" w14:textId="77777777" w:rsidR="006B3C33" w:rsidRPr="006B3C33" w:rsidRDefault="006B3C33" w:rsidP="006B3C33">
      <w:pPr>
        <w:pStyle w:val="aff0"/>
        <w:rPr>
          <w:lang w:val="en-US"/>
        </w:rPr>
      </w:pPr>
      <w:r w:rsidRPr="006B3C33">
        <w:rPr>
          <w:lang w:val="en-US"/>
        </w:rPr>
        <w:t xml:space="preserve">                Status=project.status</w:t>
      </w:r>
    </w:p>
    <w:p w14:paraId="7E9E172C" w14:textId="77777777" w:rsidR="006B3C33" w:rsidRPr="006B3C33" w:rsidRDefault="006B3C33" w:rsidP="006B3C33">
      <w:pPr>
        <w:pStyle w:val="aff0"/>
        <w:rPr>
          <w:lang w:val="en-US"/>
        </w:rPr>
      </w:pPr>
      <w:r w:rsidRPr="006B3C33">
        <w:rPr>
          <w:lang w:val="en-US"/>
        </w:rPr>
        <w:t xml:space="preserve">            )</w:t>
      </w:r>
    </w:p>
    <w:p w14:paraId="11EBE002" w14:textId="77777777" w:rsidR="006B3C33" w:rsidRPr="006B3C33" w:rsidRDefault="006B3C33" w:rsidP="006B3C33">
      <w:pPr>
        <w:pStyle w:val="aff0"/>
        <w:rPr>
          <w:lang w:val="en-US"/>
        </w:rPr>
      </w:pPr>
      <w:r w:rsidRPr="006B3C33">
        <w:rPr>
          <w:lang w:val="en-US"/>
        </w:rPr>
        <w:t xml:space="preserve">            for project in projects_data</w:t>
      </w:r>
    </w:p>
    <w:p w14:paraId="11431AA1" w14:textId="21B2974B" w:rsidR="006B3C33" w:rsidRPr="006B3C33" w:rsidRDefault="00A122EE" w:rsidP="00A122EE">
      <w:pPr>
        <w:pStyle w:val="aff0"/>
        <w:rPr>
          <w:lang w:val="en-US"/>
        </w:rPr>
      </w:pPr>
      <w:r>
        <w:rPr>
          <w:lang w:val="en-US"/>
        </w:rPr>
        <w:t xml:space="preserve">        ]</w:t>
      </w:r>
    </w:p>
    <w:p w14:paraId="566147C3" w14:textId="77777777" w:rsidR="006B3C33" w:rsidRPr="006B3C33" w:rsidRDefault="006B3C33" w:rsidP="006B3C33">
      <w:pPr>
        <w:pStyle w:val="aff0"/>
        <w:rPr>
          <w:lang w:val="en-US"/>
        </w:rPr>
      </w:pPr>
      <w:r w:rsidRPr="006B3C33">
        <w:rPr>
          <w:lang w:val="en-US"/>
        </w:rPr>
        <w:t xml:space="preserve">        </w:t>
      </w:r>
    </w:p>
    <w:p w14:paraId="6D0AE34C" w14:textId="77777777" w:rsidR="006B3C33" w:rsidRPr="006B3C33" w:rsidRDefault="006B3C33" w:rsidP="006B3C33">
      <w:pPr>
        <w:pStyle w:val="aff0"/>
        <w:rPr>
          <w:lang w:val="en-US"/>
        </w:rPr>
      </w:pPr>
      <w:r w:rsidRPr="006B3C33">
        <w:rPr>
          <w:lang w:val="en-US"/>
        </w:rPr>
        <w:t xml:space="preserve">        return PaginatedResponse(</w:t>
      </w:r>
    </w:p>
    <w:p w14:paraId="55BEC42F" w14:textId="77777777" w:rsidR="006B3C33" w:rsidRPr="006B3C33" w:rsidRDefault="006B3C33" w:rsidP="006B3C33">
      <w:pPr>
        <w:pStyle w:val="aff0"/>
        <w:rPr>
          <w:lang w:val="en-US"/>
        </w:rPr>
      </w:pPr>
      <w:r w:rsidRPr="006B3C33">
        <w:rPr>
          <w:lang w:val="en-US"/>
        </w:rPr>
        <w:t xml:space="preserve">            projects=projects,</w:t>
      </w:r>
    </w:p>
    <w:p w14:paraId="1279165E" w14:textId="77777777" w:rsidR="006B3C33" w:rsidRPr="006B3C33" w:rsidRDefault="006B3C33" w:rsidP="006B3C33">
      <w:pPr>
        <w:pStyle w:val="aff0"/>
        <w:rPr>
          <w:lang w:val="en-US"/>
        </w:rPr>
      </w:pPr>
      <w:r w:rsidRPr="006B3C33">
        <w:rPr>
          <w:lang w:val="en-US"/>
        </w:rPr>
        <w:t xml:space="preserve">            total_count=total_count,</w:t>
      </w:r>
    </w:p>
    <w:p w14:paraId="4A5BDF14" w14:textId="77777777" w:rsidR="006B3C33" w:rsidRPr="006B3C33" w:rsidRDefault="006B3C33" w:rsidP="006B3C33">
      <w:pPr>
        <w:pStyle w:val="aff0"/>
        <w:rPr>
          <w:lang w:val="en-US"/>
        </w:rPr>
      </w:pPr>
      <w:r w:rsidRPr="006B3C33">
        <w:rPr>
          <w:lang w:val="en-US"/>
        </w:rPr>
        <w:t xml:space="preserve">            page=page,</w:t>
      </w:r>
    </w:p>
    <w:p w14:paraId="4189CE51" w14:textId="77777777" w:rsidR="006B3C33" w:rsidRPr="006B3C33" w:rsidRDefault="006B3C33" w:rsidP="006B3C33">
      <w:pPr>
        <w:pStyle w:val="aff0"/>
        <w:rPr>
          <w:lang w:val="en-US"/>
        </w:rPr>
      </w:pPr>
      <w:r w:rsidRPr="006B3C33">
        <w:rPr>
          <w:lang w:val="en-US"/>
        </w:rPr>
        <w:t xml:space="preserve">            total_pages=total_pages,</w:t>
      </w:r>
    </w:p>
    <w:p w14:paraId="5EBCE146" w14:textId="77777777" w:rsidR="006B3C33" w:rsidRPr="006B3C33" w:rsidRDefault="006B3C33" w:rsidP="006B3C33">
      <w:pPr>
        <w:pStyle w:val="aff0"/>
        <w:rPr>
          <w:lang w:val="en-US"/>
        </w:rPr>
      </w:pPr>
      <w:r w:rsidRPr="006B3C33">
        <w:rPr>
          <w:lang w:val="en-US"/>
        </w:rPr>
        <w:t xml:space="preserve">            has_next=page &lt; total_pages,</w:t>
      </w:r>
    </w:p>
    <w:p w14:paraId="0F1B3132" w14:textId="77777777" w:rsidR="006B3C33" w:rsidRPr="006B3C33" w:rsidRDefault="006B3C33" w:rsidP="006B3C33">
      <w:pPr>
        <w:pStyle w:val="aff0"/>
        <w:rPr>
          <w:lang w:val="en-US"/>
        </w:rPr>
      </w:pPr>
      <w:r w:rsidRPr="006B3C33">
        <w:rPr>
          <w:lang w:val="en-US"/>
        </w:rPr>
        <w:t xml:space="preserve">            has_prev=page &gt; 1</w:t>
      </w:r>
    </w:p>
    <w:p w14:paraId="213AFAD2" w14:textId="77777777" w:rsidR="006B3C33" w:rsidRPr="006B3C33" w:rsidRDefault="006B3C33" w:rsidP="006B3C33">
      <w:pPr>
        <w:pStyle w:val="aff0"/>
        <w:rPr>
          <w:lang w:val="en-US"/>
        </w:rPr>
      </w:pPr>
      <w:r w:rsidRPr="006B3C33">
        <w:rPr>
          <w:lang w:val="en-US"/>
        </w:rPr>
        <w:t xml:space="preserve">        )</w:t>
      </w:r>
    </w:p>
    <w:p w14:paraId="6EB511D8" w14:textId="77777777" w:rsidR="006B3C33" w:rsidRPr="006B3C33" w:rsidRDefault="006B3C33" w:rsidP="006B3C33">
      <w:pPr>
        <w:pStyle w:val="aff0"/>
        <w:rPr>
          <w:lang w:val="en-US"/>
        </w:rPr>
      </w:pPr>
      <w:r w:rsidRPr="006B3C33">
        <w:rPr>
          <w:lang w:val="en-US"/>
        </w:rPr>
        <w:t xml:space="preserve">        </w:t>
      </w:r>
    </w:p>
    <w:p w14:paraId="337A7737" w14:textId="77777777" w:rsidR="006B3C33" w:rsidRPr="006B3C33" w:rsidRDefault="006B3C33" w:rsidP="006B3C33">
      <w:pPr>
        <w:pStyle w:val="aff0"/>
        <w:rPr>
          <w:lang w:val="en-US"/>
        </w:rPr>
      </w:pPr>
      <w:r w:rsidRPr="006B3C33">
        <w:rPr>
          <w:lang w:val="en-US"/>
        </w:rPr>
        <w:t xml:space="preserve">    except Exception as e:</w:t>
      </w:r>
    </w:p>
    <w:p w14:paraId="7C3C5A9C" w14:textId="77777777" w:rsidR="006B3C33" w:rsidRPr="00573FC4" w:rsidRDefault="006B3C33" w:rsidP="006B3C33">
      <w:pPr>
        <w:pStyle w:val="aff0"/>
        <w:rPr>
          <w:lang w:val="en-US"/>
        </w:rPr>
      </w:pPr>
      <w:r w:rsidRPr="006B3C33">
        <w:rPr>
          <w:lang w:val="en-US"/>
        </w:rPr>
        <w:t xml:space="preserve">        </w:t>
      </w:r>
      <w:r w:rsidRPr="00573FC4">
        <w:rPr>
          <w:lang w:val="en-US"/>
        </w:rPr>
        <w:t>logger.error(f"</w:t>
      </w:r>
      <w:r>
        <w:t>Ошибка</w:t>
      </w:r>
      <w:r w:rsidRPr="00573FC4">
        <w:rPr>
          <w:lang w:val="en-US"/>
        </w:rPr>
        <w:t xml:space="preserve"> </w:t>
      </w:r>
      <w:r>
        <w:t>при</w:t>
      </w:r>
      <w:r w:rsidRPr="00573FC4">
        <w:rPr>
          <w:lang w:val="en-US"/>
        </w:rPr>
        <w:t xml:space="preserve"> </w:t>
      </w:r>
      <w:r>
        <w:t>получении</w:t>
      </w:r>
      <w:r w:rsidRPr="00573FC4">
        <w:rPr>
          <w:lang w:val="en-US"/>
        </w:rPr>
        <w:t xml:space="preserve"> </w:t>
      </w:r>
      <w:r>
        <w:t>проектов</w:t>
      </w:r>
      <w:r w:rsidRPr="00573FC4">
        <w:rPr>
          <w:lang w:val="en-US"/>
        </w:rPr>
        <w:t>: {str(e)}")</w:t>
      </w:r>
    </w:p>
    <w:p w14:paraId="675919A1" w14:textId="326D0683" w:rsidR="006B3C33" w:rsidRPr="00573FC4" w:rsidRDefault="006B3C33" w:rsidP="006B3C33">
      <w:pPr>
        <w:pStyle w:val="aff0"/>
        <w:rPr>
          <w:lang w:val="en-US"/>
        </w:rPr>
      </w:pPr>
      <w:r w:rsidRPr="00573FC4">
        <w:rPr>
          <w:lang w:val="en-US"/>
        </w:rPr>
        <w:t xml:space="preserve">        raise HTTPException(status_code=500, detail=f"</w:t>
      </w:r>
      <w:r>
        <w:t>Ошибка</w:t>
      </w:r>
      <w:r w:rsidRPr="00573FC4">
        <w:rPr>
          <w:lang w:val="en-US"/>
        </w:rPr>
        <w:t xml:space="preserve"> </w:t>
      </w:r>
      <w:r>
        <w:t>при</w:t>
      </w:r>
      <w:r w:rsidRPr="00573FC4">
        <w:rPr>
          <w:lang w:val="en-US"/>
        </w:rPr>
        <w:t xml:space="preserve"> </w:t>
      </w:r>
      <w:r>
        <w:t>получении</w:t>
      </w:r>
      <w:r w:rsidRPr="00573FC4">
        <w:rPr>
          <w:lang w:val="en-US"/>
        </w:rPr>
        <w:t xml:space="preserve"> </w:t>
      </w:r>
      <w:r>
        <w:t>проектов</w:t>
      </w:r>
      <w:r w:rsidRPr="00573FC4">
        <w:rPr>
          <w:lang w:val="en-US"/>
        </w:rPr>
        <w:t>: {str(e)}")</w:t>
      </w:r>
    </w:p>
    <w:p w14:paraId="0A8B4079" w14:textId="36DBA4AB" w:rsidR="004E4C90" w:rsidRPr="004E4C90" w:rsidRDefault="001B7924" w:rsidP="006B3C33">
      <w:pPr>
        <w:pStyle w:val="a3"/>
      </w:pPr>
      <w:r>
        <w:t>Взаимод</w:t>
      </w:r>
      <w:r w:rsidR="003409F0">
        <w:t xml:space="preserve">ействие оконного </w:t>
      </w:r>
      <w:r>
        <w:t xml:space="preserve">приложения с сервером происходит при помощи </w:t>
      </w:r>
      <w:r w:rsidR="00F77EC7">
        <w:rPr>
          <w:lang w:val="en-US"/>
        </w:rPr>
        <w:t>HTTP</w:t>
      </w:r>
      <w:r w:rsidR="00F77EC7" w:rsidRPr="00F13F53">
        <w:t>-</w:t>
      </w:r>
      <w:r w:rsidR="00F77EC7">
        <w:t>запрос</w:t>
      </w:r>
      <w:r>
        <w:t xml:space="preserve">ов к </w:t>
      </w:r>
      <w:r>
        <w:rPr>
          <w:lang w:val="en-US"/>
        </w:rPr>
        <w:t>API</w:t>
      </w:r>
      <w:r>
        <w:t>, ответы возвращаются в формате</w:t>
      </w:r>
      <w:r w:rsidRPr="00F13F53">
        <w:t xml:space="preserve"> </w:t>
      </w:r>
      <w:r>
        <w:rPr>
          <w:lang w:val="en-US"/>
        </w:rPr>
        <w:t>JSON</w:t>
      </w:r>
      <w:r w:rsidR="00DD3DB6" w:rsidRPr="00DD3DB6">
        <w:t>. Для получения списка проектов с фильтрацией и пагинацией был реализован метод, который отправляет POST-запрос к эндпоинту /projects/details и</w:t>
      </w:r>
      <w:r w:rsidR="00DD3DB6">
        <w:t xml:space="preserve"> обрабатывает полученные данные, </w:t>
      </w:r>
      <w:r w:rsidR="00CC083D" w:rsidRPr="003A312A">
        <w:t xml:space="preserve">представленная листингом </w:t>
      </w:r>
      <w:r w:rsidR="006669D7">
        <w:t>2</w:t>
      </w:r>
      <w:r w:rsidR="00CC083D" w:rsidRPr="003A312A">
        <w:t>.</w:t>
      </w:r>
      <w:r w:rsidR="006669D7">
        <w:t xml:space="preserve"> </w:t>
      </w:r>
    </w:p>
    <w:p w14:paraId="1B351D74" w14:textId="3AAEEEC0" w:rsidR="004F0C69" w:rsidRDefault="004F0C69" w:rsidP="00A36A5F">
      <w:pPr>
        <w:pStyle w:val="aff2"/>
      </w:pPr>
      <w:r w:rsidRPr="004F0C69">
        <w:t xml:space="preserve">Листинг </w:t>
      </w:r>
      <w:r>
        <w:t>2</w:t>
      </w:r>
      <w:r w:rsidRPr="004F0C69">
        <w:t xml:space="preserve"> </w:t>
      </w:r>
      <w:r w:rsidR="00B940CC">
        <w:t>–</w:t>
      </w:r>
      <w:r w:rsidRPr="004F0C69">
        <w:t xml:space="preserve"> Код </w:t>
      </w:r>
      <w:r w:rsidR="00345A26">
        <w:t>метода</w:t>
      </w:r>
      <w:r w:rsidRPr="004F0C69">
        <w:t xml:space="preserve"> </w:t>
      </w:r>
      <w:r w:rsidR="003E5A01" w:rsidRPr="00E73149">
        <w:t>для</w:t>
      </w:r>
      <w:r w:rsidR="00345A26">
        <w:t xml:space="preserve"> получения списка</w:t>
      </w:r>
      <w:r w:rsidR="003E5A01" w:rsidRPr="00E73149">
        <w:t xml:space="preserve"> </w:t>
      </w:r>
      <w:r w:rsidR="00345A26">
        <w:t>проектов с фильтрацией и пагинацией</w:t>
      </w:r>
    </w:p>
    <w:p w14:paraId="0029D3B9" w14:textId="77777777" w:rsidR="00284C81" w:rsidRPr="00573FC4" w:rsidRDefault="00284C81" w:rsidP="00284C81">
      <w:pPr>
        <w:pStyle w:val="aff0"/>
        <w:rPr>
          <w:lang w:val="en-US"/>
        </w:rPr>
      </w:pPr>
      <w:r w:rsidRPr="00573FC4">
        <w:rPr>
          <w:lang w:val="en-US"/>
        </w:rPr>
        <w:t>public async Task&lt;PaginatedResponse?&gt; GetProjectsAsync(</w:t>
      </w:r>
    </w:p>
    <w:p w14:paraId="0B16DCDD" w14:textId="20B54824" w:rsidR="00284C81" w:rsidRPr="00573FC4" w:rsidRDefault="00284C81" w:rsidP="00284C81">
      <w:pPr>
        <w:pStyle w:val="aff0"/>
        <w:rPr>
          <w:lang w:val="en-US"/>
        </w:rPr>
      </w:pPr>
      <w:r w:rsidRPr="00573FC4">
        <w:rPr>
          <w:lang w:val="en-US"/>
        </w:rPr>
        <w:t xml:space="preserve">    int page = 1,</w:t>
      </w:r>
    </w:p>
    <w:p w14:paraId="0723CDF3" w14:textId="77777777" w:rsidR="00284C81" w:rsidRPr="00573FC4" w:rsidRDefault="00284C81" w:rsidP="00284C81">
      <w:pPr>
        <w:pStyle w:val="aff0"/>
        <w:rPr>
          <w:lang w:val="en-US"/>
        </w:rPr>
      </w:pPr>
      <w:r w:rsidRPr="00573FC4">
        <w:rPr>
          <w:lang w:val="en-US"/>
        </w:rPr>
        <w:t xml:space="preserve">    string? projectStatus = null,</w:t>
      </w:r>
    </w:p>
    <w:p w14:paraId="03A09795" w14:textId="77777777" w:rsidR="00284C81" w:rsidRPr="00573FC4" w:rsidRDefault="00284C81" w:rsidP="00284C81">
      <w:pPr>
        <w:pStyle w:val="aff0"/>
        <w:rPr>
          <w:lang w:val="en-US"/>
        </w:rPr>
      </w:pPr>
      <w:r w:rsidRPr="00573FC4">
        <w:rPr>
          <w:lang w:val="en-US"/>
        </w:rPr>
        <w:t xml:space="preserve">    string? projectManager = null, </w:t>
      </w:r>
    </w:p>
    <w:p w14:paraId="42E3DA5D" w14:textId="77777777" w:rsidR="00284C81" w:rsidRPr="00573FC4" w:rsidRDefault="00284C81" w:rsidP="00284C81">
      <w:pPr>
        <w:pStyle w:val="aff0"/>
        <w:rPr>
          <w:lang w:val="en-US"/>
        </w:rPr>
      </w:pPr>
      <w:r w:rsidRPr="00573FC4">
        <w:rPr>
          <w:lang w:val="en-US"/>
        </w:rPr>
        <w:t xml:space="preserve">    DateOnly? projectDateFrom = null,</w:t>
      </w:r>
    </w:p>
    <w:p w14:paraId="3A3CF435" w14:textId="77777777" w:rsidR="00284C81" w:rsidRPr="00573FC4" w:rsidRDefault="00284C81" w:rsidP="00284C81">
      <w:pPr>
        <w:pStyle w:val="aff0"/>
        <w:rPr>
          <w:lang w:val="en-US"/>
        </w:rPr>
      </w:pPr>
      <w:r w:rsidRPr="00573FC4">
        <w:rPr>
          <w:lang w:val="en-US"/>
        </w:rPr>
        <w:t xml:space="preserve">    DateOnly? projectDateTo = null, </w:t>
      </w:r>
    </w:p>
    <w:p w14:paraId="4F716799" w14:textId="77777777" w:rsidR="00284C81" w:rsidRPr="00573FC4" w:rsidRDefault="00284C81" w:rsidP="00284C81">
      <w:pPr>
        <w:pStyle w:val="aff0"/>
        <w:rPr>
          <w:lang w:val="en-US"/>
        </w:rPr>
      </w:pPr>
      <w:r w:rsidRPr="00573FC4">
        <w:rPr>
          <w:lang w:val="en-US"/>
        </w:rPr>
        <w:t xml:space="preserve">    string? projectSearch_text = null)</w:t>
      </w:r>
    </w:p>
    <w:p w14:paraId="4CA04A53" w14:textId="77777777" w:rsidR="00284C81" w:rsidRPr="00284C81" w:rsidRDefault="00284C81" w:rsidP="00284C81">
      <w:pPr>
        <w:pStyle w:val="aff0"/>
      </w:pPr>
      <w:r w:rsidRPr="00284C81">
        <w:t>{</w:t>
      </w:r>
    </w:p>
    <w:p w14:paraId="3C5021A7" w14:textId="77777777" w:rsidR="00284C81" w:rsidRPr="00284C81" w:rsidRDefault="00284C81" w:rsidP="00284C81">
      <w:pPr>
        <w:pStyle w:val="aff0"/>
      </w:pPr>
      <w:r w:rsidRPr="00284C81">
        <w:t xml:space="preserve">    // Формирование тела запроса с фильтрами</w:t>
      </w:r>
    </w:p>
    <w:p w14:paraId="6927D2CA" w14:textId="77777777" w:rsidR="00284C81" w:rsidRPr="00284C81" w:rsidRDefault="00284C81" w:rsidP="00284C81">
      <w:pPr>
        <w:pStyle w:val="aff0"/>
      </w:pPr>
      <w:r w:rsidRPr="00284C81">
        <w:t xml:space="preserve">    var requestData = new</w:t>
      </w:r>
    </w:p>
    <w:p w14:paraId="37CE8865" w14:textId="77777777" w:rsidR="00284C81" w:rsidRPr="00573FC4" w:rsidRDefault="00284C81" w:rsidP="00284C81">
      <w:pPr>
        <w:pStyle w:val="aff0"/>
        <w:rPr>
          <w:lang w:val="en-US"/>
        </w:rPr>
      </w:pPr>
      <w:r w:rsidRPr="00284C81">
        <w:t xml:space="preserve">    </w:t>
      </w:r>
      <w:r w:rsidRPr="00573FC4">
        <w:rPr>
          <w:lang w:val="en-US"/>
        </w:rPr>
        <w:t>{</w:t>
      </w:r>
    </w:p>
    <w:p w14:paraId="09534B95" w14:textId="77777777" w:rsidR="00284C81" w:rsidRPr="00573FC4" w:rsidRDefault="00284C81" w:rsidP="00284C81">
      <w:pPr>
        <w:pStyle w:val="aff0"/>
        <w:rPr>
          <w:lang w:val="en-US"/>
        </w:rPr>
      </w:pPr>
      <w:r w:rsidRPr="00573FC4">
        <w:rPr>
          <w:lang w:val="en-US"/>
        </w:rPr>
        <w:t xml:space="preserve">        status = projectStatus,</w:t>
      </w:r>
    </w:p>
    <w:p w14:paraId="5B875224" w14:textId="77777777" w:rsidR="00284C81" w:rsidRPr="00573FC4" w:rsidRDefault="00284C81" w:rsidP="00284C81">
      <w:pPr>
        <w:pStyle w:val="aff0"/>
        <w:rPr>
          <w:lang w:val="en-US"/>
        </w:rPr>
      </w:pPr>
      <w:r w:rsidRPr="00573FC4">
        <w:rPr>
          <w:lang w:val="en-US"/>
        </w:rPr>
        <w:t xml:space="preserve">        project_manager = projectManager,</w:t>
      </w:r>
    </w:p>
    <w:p w14:paraId="71672610" w14:textId="77777777" w:rsidR="00284C81" w:rsidRPr="00733465" w:rsidRDefault="00284C81" w:rsidP="00284C81">
      <w:pPr>
        <w:pStyle w:val="aff0"/>
        <w:rPr>
          <w:lang w:val="en-US"/>
        </w:rPr>
      </w:pPr>
      <w:r w:rsidRPr="00733465">
        <w:rPr>
          <w:lang w:val="en-US"/>
        </w:rPr>
        <w:t xml:space="preserve">        project_date_from = projectDateFrom?.ToString("yyyy-MM-dd"),</w:t>
      </w:r>
    </w:p>
    <w:p w14:paraId="1D2C1EBD" w14:textId="77777777" w:rsidR="00284C81" w:rsidRPr="00573FC4" w:rsidRDefault="00284C81" w:rsidP="00284C81">
      <w:pPr>
        <w:pStyle w:val="aff0"/>
        <w:rPr>
          <w:lang w:val="en-US"/>
        </w:rPr>
      </w:pPr>
      <w:r w:rsidRPr="00733465">
        <w:rPr>
          <w:lang w:val="en-US"/>
        </w:rPr>
        <w:t xml:space="preserve">        </w:t>
      </w:r>
      <w:r w:rsidRPr="00573FC4">
        <w:rPr>
          <w:lang w:val="en-US"/>
        </w:rPr>
        <w:t>project_date_to = projectDateTo?.ToString("yyyy-MM-dd"),</w:t>
      </w:r>
    </w:p>
    <w:p w14:paraId="40A3F3EE" w14:textId="77777777" w:rsidR="00284C81" w:rsidRPr="00573FC4" w:rsidRDefault="00284C81" w:rsidP="00284C81">
      <w:pPr>
        <w:pStyle w:val="aff0"/>
        <w:rPr>
          <w:lang w:val="en-US"/>
        </w:rPr>
      </w:pPr>
      <w:r w:rsidRPr="00573FC4">
        <w:rPr>
          <w:lang w:val="en-US"/>
        </w:rPr>
        <w:lastRenderedPageBreak/>
        <w:t xml:space="preserve">        search_text = projectSearch_text</w:t>
      </w:r>
    </w:p>
    <w:p w14:paraId="6CD1BEEF" w14:textId="77777777" w:rsidR="00284C81" w:rsidRPr="00573FC4" w:rsidRDefault="00284C81" w:rsidP="00284C81">
      <w:pPr>
        <w:pStyle w:val="aff0"/>
        <w:rPr>
          <w:lang w:val="en-US"/>
        </w:rPr>
      </w:pPr>
      <w:r w:rsidRPr="00573FC4">
        <w:rPr>
          <w:lang w:val="en-US"/>
        </w:rPr>
        <w:t xml:space="preserve">    };</w:t>
      </w:r>
    </w:p>
    <w:p w14:paraId="4596CFFC" w14:textId="77777777" w:rsidR="00284C81" w:rsidRPr="00573FC4" w:rsidRDefault="00284C81" w:rsidP="00284C81">
      <w:pPr>
        <w:pStyle w:val="aff0"/>
        <w:rPr>
          <w:lang w:val="en-US"/>
        </w:rPr>
      </w:pPr>
    </w:p>
    <w:p w14:paraId="45B5C572" w14:textId="77777777" w:rsidR="00284C81" w:rsidRPr="00573FC4" w:rsidRDefault="00284C81" w:rsidP="00284C81">
      <w:pPr>
        <w:pStyle w:val="aff0"/>
        <w:rPr>
          <w:lang w:val="en-US"/>
        </w:rPr>
      </w:pPr>
      <w:r w:rsidRPr="00573FC4">
        <w:rPr>
          <w:lang w:val="en-US"/>
        </w:rPr>
        <w:t xml:space="preserve">    // </w:t>
      </w:r>
      <w:r w:rsidRPr="00284C81">
        <w:t>Сериализация</w:t>
      </w:r>
      <w:r w:rsidRPr="00573FC4">
        <w:rPr>
          <w:lang w:val="en-US"/>
        </w:rPr>
        <w:t xml:space="preserve"> </w:t>
      </w:r>
      <w:r w:rsidRPr="00284C81">
        <w:t>данных</w:t>
      </w:r>
      <w:r w:rsidRPr="00573FC4">
        <w:rPr>
          <w:lang w:val="en-US"/>
        </w:rPr>
        <w:t xml:space="preserve"> </w:t>
      </w:r>
      <w:r w:rsidRPr="00284C81">
        <w:t>в</w:t>
      </w:r>
      <w:r w:rsidRPr="00573FC4">
        <w:rPr>
          <w:lang w:val="en-US"/>
        </w:rPr>
        <w:t xml:space="preserve"> JSON</w:t>
      </w:r>
    </w:p>
    <w:p w14:paraId="69648A84" w14:textId="77777777" w:rsidR="00284C81" w:rsidRPr="00573FC4" w:rsidRDefault="00284C81" w:rsidP="00284C81">
      <w:pPr>
        <w:pStyle w:val="aff0"/>
        <w:rPr>
          <w:lang w:val="en-US"/>
        </w:rPr>
      </w:pPr>
      <w:r w:rsidRPr="00573FC4">
        <w:rPr>
          <w:lang w:val="en-US"/>
        </w:rPr>
        <w:t xml:space="preserve">    var json = JsonSerializer.Serialize(requestData);</w:t>
      </w:r>
    </w:p>
    <w:p w14:paraId="5122DD91" w14:textId="77777777" w:rsidR="00284C81" w:rsidRPr="00573FC4" w:rsidRDefault="00284C81" w:rsidP="00284C81">
      <w:pPr>
        <w:pStyle w:val="aff0"/>
        <w:rPr>
          <w:lang w:val="en-US"/>
        </w:rPr>
      </w:pPr>
      <w:r w:rsidRPr="00573FC4">
        <w:rPr>
          <w:lang w:val="en-US"/>
        </w:rPr>
        <w:t xml:space="preserve">    var content = new StringContent(json, Encoding.UTF8, "application/json");</w:t>
      </w:r>
    </w:p>
    <w:p w14:paraId="419AE7EE" w14:textId="77777777" w:rsidR="00284C81" w:rsidRPr="00573FC4" w:rsidRDefault="00284C81" w:rsidP="00284C81">
      <w:pPr>
        <w:pStyle w:val="aff0"/>
        <w:rPr>
          <w:lang w:val="en-US"/>
        </w:rPr>
      </w:pPr>
    </w:p>
    <w:p w14:paraId="6EC070A5" w14:textId="77777777" w:rsidR="00284C81" w:rsidRPr="00284C81" w:rsidRDefault="00284C81" w:rsidP="00284C81">
      <w:pPr>
        <w:pStyle w:val="aff0"/>
      </w:pPr>
      <w:r w:rsidRPr="00573FC4">
        <w:rPr>
          <w:lang w:val="en-US"/>
        </w:rPr>
        <w:t xml:space="preserve">    </w:t>
      </w:r>
      <w:r w:rsidRPr="00284C81">
        <w:t>// Отправка POST-запроса к API с указанием номера страницы</w:t>
      </w:r>
    </w:p>
    <w:p w14:paraId="67AE6C51" w14:textId="77777777" w:rsidR="00284C81" w:rsidRPr="00573FC4" w:rsidRDefault="00284C81" w:rsidP="00284C81">
      <w:pPr>
        <w:pStyle w:val="aff0"/>
        <w:rPr>
          <w:lang w:val="en-US"/>
        </w:rPr>
      </w:pPr>
      <w:r w:rsidRPr="00284C81">
        <w:t xml:space="preserve">    </w:t>
      </w:r>
      <w:r w:rsidRPr="00573FC4">
        <w:rPr>
          <w:lang w:val="en-US"/>
        </w:rPr>
        <w:t>var response = await _httpClient.PostAsync($"projects/details?page={page}", content);</w:t>
      </w:r>
    </w:p>
    <w:p w14:paraId="297E3B5D" w14:textId="77777777" w:rsidR="00284C81" w:rsidRPr="00284C81" w:rsidRDefault="00284C81" w:rsidP="00284C81">
      <w:pPr>
        <w:pStyle w:val="aff0"/>
      </w:pPr>
      <w:r w:rsidRPr="00573FC4">
        <w:rPr>
          <w:lang w:val="en-US"/>
        </w:rPr>
        <w:t xml:space="preserve">    </w:t>
      </w:r>
      <w:r w:rsidRPr="00284C81">
        <w:t>if (response.IsSuccessStatusCode)</w:t>
      </w:r>
    </w:p>
    <w:p w14:paraId="6AB833C0" w14:textId="77777777" w:rsidR="00284C81" w:rsidRPr="00284C81" w:rsidRDefault="00284C81" w:rsidP="00284C81">
      <w:pPr>
        <w:pStyle w:val="aff0"/>
      </w:pPr>
      <w:r w:rsidRPr="00284C81">
        <w:t xml:space="preserve">    {</w:t>
      </w:r>
    </w:p>
    <w:p w14:paraId="37A64C34" w14:textId="77777777" w:rsidR="00284C81" w:rsidRPr="00573FC4" w:rsidRDefault="00284C81" w:rsidP="00284C81">
      <w:pPr>
        <w:pStyle w:val="aff0"/>
        <w:rPr>
          <w:lang w:val="en-US"/>
        </w:rPr>
      </w:pPr>
      <w:r w:rsidRPr="00284C81">
        <w:t xml:space="preserve">        </w:t>
      </w:r>
      <w:r w:rsidRPr="00573FC4">
        <w:rPr>
          <w:lang w:val="en-US"/>
        </w:rPr>
        <w:t>var responseContent = await response.Content.ReadAsStringAsync();</w:t>
      </w:r>
    </w:p>
    <w:p w14:paraId="01C63F9C" w14:textId="77777777" w:rsidR="00284C81" w:rsidRPr="00573FC4" w:rsidRDefault="00284C81" w:rsidP="00284C81">
      <w:pPr>
        <w:pStyle w:val="aff0"/>
        <w:rPr>
          <w:lang w:val="en-US"/>
        </w:rPr>
      </w:pPr>
    </w:p>
    <w:p w14:paraId="2D82F98C" w14:textId="77777777" w:rsidR="00284C81" w:rsidRPr="00284C81" w:rsidRDefault="00284C81" w:rsidP="00284C81">
      <w:pPr>
        <w:pStyle w:val="aff0"/>
      </w:pPr>
      <w:r w:rsidRPr="00573FC4">
        <w:rPr>
          <w:lang w:val="en-US"/>
        </w:rPr>
        <w:t xml:space="preserve">        </w:t>
      </w:r>
      <w:r w:rsidRPr="00284C81">
        <w:t>// Десериализация ответа в модель PaginatedResponse</w:t>
      </w:r>
    </w:p>
    <w:p w14:paraId="14AC3A58" w14:textId="77777777" w:rsidR="00284C81" w:rsidRPr="00573FC4" w:rsidRDefault="00284C81" w:rsidP="00284C81">
      <w:pPr>
        <w:pStyle w:val="aff0"/>
        <w:rPr>
          <w:lang w:val="en-US"/>
        </w:rPr>
      </w:pPr>
      <w:r w:rsidRPr="00284C81">
        <w:t xml:space="preserve">        </w:t>
      </w:r>
      <w:r w:rsidRPr="00573FC4">
        <w:rPr>
          <w:lang w:val="en-US"/>
        </w:rPr>
        <w:t>var paginatedResponse = JsonSerializer.Deserialize&lt;PaginatedResponse&gt;(responseContent, new JsonSerializerOptions { PropertyNameCaseInsensitive = true });</w:t>
      </w:r>
    </w:p>
    <w:p w14:paraId="2E46FB37" w14:textId="77777777" w:rsidR="00284C81" w:rsidRPr="00284C81" w:rsidRDefault="00284C81" w:rsidP="00284C81">
      <w:pPr>
        <w:pStyle w:val="aff0"/>
      </w:pPr>
      <w:r w:rsidRPr="00573FC4">
        <w:rPr>
          <w:lang w:val="en-US"/>
        </w:rPr>
        <w:t xml:space="preserve">        </w:t>
      </w:r>
      <w:r w:rsidRPr="00284C81">
        <w:t>return paginatedResponse;</w:t>
      </w:r>
    </w:p>
    <w:p w14:paraId="74203E20" w14:textId="77777777" w:rsidR="00284C81" w:rsidRPr="00284C81" w:rsidRDefault="00284C81" w:rsidP="00284C81">
      <w:pPr>
        <w:pStyle w:val="aff0"/>
      </w:pPr>
      <w:r w:rsidRPr="00284C81">
        <w:t xml:space="preserve">    }</w:t>
      </w:r>
    </w:p>
    <w:p w14:paraId="13FC46F7" w14:textId="77777777" w:rsidR="00284C81" w:rsidRPr="00284C81" w:rsidRDefault="00284C81" w:rsidP="00284C81">
      <w:pPr>
        <w:pStyle w:val="aff0"/>
      </w:pPr>
      <w:r w:rsidRPr="00284C81">
        <w:t xml:space="preserve">    else</w:t>
      </w:r>
    </w:p>
    <w:p w14:paraId="503B3697" w14:textId="77777777" w:rsidR="00284C81" w:rsidRPr="00284C81" w:rsidRDefault="00284C81" w:rsidP="00284C81">
      <w:pPr>
        <w:pStyle w:val="aff0"/>
      </w:pPr>
      <w:r w:rsidRPr="00284C81">
        <w:t xml:space="preserve">    {</w:t>
      </w:r>
    </w:p>
    <w:p w14:paraId="0AAA15ED" w14:textId="77777777" w:rsidR="00284C81" w:rsidRPr="00284C81" w:rsidRDefault="00284C81" w:rsidP="00284C81">
      <w:pPr>
        <w:pStyle w:val="aff0"/>
      </w:pPr>
      <w:r w:rsidRPr="00284C81">
        <w:t xml:space="preserve">        // В случае ошибки логируем содержимое ответа</w:t>
      </w:r>
    </w:p>
    <w:p w14:paraId="3A17DB1F" w14:textId="77777777" w:rsidR="00284C81" w:rsidRPr="00573FC4" w:rsidRDefault="00284C81" w:rsidP="00284C81">
      <w:pPr>
        <w:pStyle w:val="aff0"/>
        <w:rPr>
          <w:lang w:val="en-US"/>
        </w:rPr>
      </w:pPr>
      <w:r w:rsidRPr="00284C81">
        <w:t xml:space="preserve">        </w:t>
      </w:r>
      <w:r w:rsidRPr="00573FC4">
        <w:rPr>
          <w:lang w:val="en-US"/>
        </w:rPr>
        <w:t>var errorContent = await response.Content.ReadAsStringAsync();</w:t>
      </w:r>
    </w:p>
    <w:p w14:paraId="403E0CAD" w14:textId="77777777" w:rsidR="00284C81" w:rsidRPr="00573FC4" w:rsidRDefault="00284C81" w:rsidP="00284C81">
      <w:pPr>
        <w:pStyle w:val="aff0"/>
        <w:rPr>
          <w:lang w:val="en-US"/>
        </w:rPr>
      </w:pPr>
      <w:r w:rsidRPr="00573FC4">
        <w:rPr>
          <w:lang w:val="en-US"/>
        </w:rPr>
        <w:t xml:space="preserve">        Console.WriteLine($"Error content: {errorContent}"); </w:t>
      </w:r>
    </w:p>
    <w:p w14:paraId="27792F93" w14:textId="77777777" w:rsidR="00284C81" w:rsidRPr="00284C81" w:rsidRDefault="00284C81" w:rsidP="00284C81">
      <w:pPr>
        <w:pStyle w:val="aff0"/>
      </w:pPr>
      <w:r w:rsidRPr="00573FC4">
        <w:rPr>
          <w:lang w:val="en-US"/>
        </w:rPr>
        <w:t xml:space="preserve">        </w:t>
      </w:r>
      <w:r w:rsidRPr="00284C81">
        <w:t>return null;</w:t>
      </w:r>
    </w:p>
    <w:p w14:paraId="6F22F55D" w14:textId="77777777" w:rsidR="00284C81" w:rsidRPr="00284C81" w:rsidRDefault="00284C81" w:rsidP="00284C81">
      <w:pPr>
        <w:pStyle w:val="aff0"/>
      </w:pPr>
      <w:r w:rsidRPr="00284C81">
        <w:t xml:space="preserve">    }</w:t>
      </w:r>
    </w:p>
    <w:p w14:paraId="6E2E62B2" w14:textId="29848A37" w:rsidR="004B47C1" w:rsidRPr="00284C81" w:rsidRDefault="00E73149" w:rsidP="00284C81">
      <w:pPr>
        <w:pStyle w:val="aff0"/>
      </w:pPr>
      <w:r w:rsidRPr="00284C81">
        <w:t>}</w:t>
      </w:r>
    </w:p>
    <w:p w14:paraId="11047400" w14:textId="5B171DE7" w:rsidR="00E55CF3" w:rsidRDefault="003409F0" w:rsidP="00E55CF3">
      <w:pPr>
        <w:pStyle w:val="a3"/>
      </w:pPr>
      <w:r>
        <w:t>Для получения подробностей о проекте</w:t>
      </w:r>
      <w:r w:rsidR="003D28C0">
        <w:t xml:space="preserve"> по его </w:t>
      </w:r>
      <w:r w:rsidR="003D28C0">
        <w:rPr>
          <w:lang w:val="en-US"/>
        </w:rPr>
        <w:t>ID</w:t>
      </w:r>
      <w:r w:rsidR="00E55CF3">
        <w:t xml:space="preserve"> реализован метод </w:t>
      </w:r>
      <w:r w:rsidR="00E55CF3" w:rsidRPr="003A312A">
        <w:t>Web-API</w:t>
      </w:r>
      <w:r w:rsidR="00E55CF3">
        <w:t xml:space="preserve">, который </w:t>
      </w:r>
      <w:r w:rsidR="00E55CF3" w:rsidRPr="003A312A">
        <w:t>представлен</w:t>
      </w:r>
      <w:r w:rsidR="00E55CF3">
        <w:t xml:space="preserve"> </w:t>
      </w:r>
      <w:r w:rsidR="00E55CF3" w:rsidRPr="003A312A">
        <w:t xml:space="preserve">листингом </w:t>
      </w:r>
      <w:r w:rsidR="00E55CF3">
        <w:t>3</w:t>
      </w:r>
      <w:r w:rsidR="00E55CF3" w:rsidRPr="003A312A">
        <w:t>.</w:t>
      </w:r>
    </w:p>
    <w:p w14:paraId="048D2A53" w14:textId="34107587" w:rsidR="003A312A" w:rsidRPr="008821C1" w:rsidRDefault="00D14DC0" w:rsidP="00E73149">
      <w:pPr>
        <w:pStyle w:val="aff2"/>
      </w:pPr>
      <w:r w:rsidRPr="00D14DC0">
        <w:t xml:space="preserve">Листинг </w:t>
      </w:r>
      <w:r>
        <w:t>3</w:t>
      </w:r>
      <w:r w:rsidRPr="00D14DC0">
        <w:t xml:space="preserve"> </w:t>
      </w:r>
      <w:r w:rsidR="00E168FC">
        <w:t>–</w:t>
      </w:r>
      <w:r w:rsidRPr="00D14DC0">
        <w:t xml:space="preserve"> Код</w:t>
      </w:r>
      <w:r>
        <w:t xml:space="preserve"> </w:t>
      </w:r>
      <w:r w:rsidRPr="00D14DC0">
        <w:t xml:space="preserve">получения </w:t>
      </w:r>
      <w:r w:rsidR="004223B2">
        <w:t xml:space="preserve">подробностей о проекте по его </w:t>
      </w:r>
      <w:r w:rsidR="004223B2">
        <w:rPr>
          <w:lang w:val="en-US"/>
        </w:rPr>
        <w:t>ID</w:t>
      </w:r>
    </w:p>
    <w:p w14:paraId="1E24C0C6" w14:textId="77777777" w:rsidR="00A96161" w:rsidRPr="00DB0450" w:rsidRDefault="00A96161" w:rsidP="00A96161">
      <w:pPr>
        <w:pStyle w:val="aff0"/>
        <w:rPr>
          <w:lang w:val="en-US"/>
        </w:rPr>
      </w:pPr>
      <w:r w:rsidRPr="00DB0450">
        <w:rPr>
          <w:lang w:val="en-US"/>
        </w:rPr>
        <w:t xml:space="preserve">@app.get("/projects/{project_id}", response_model=ProjectDetails) </w:t>
      </w:r>
    </w:p>
    <w:p w14:paraId="03042A59" w14:textId="77777777" w:rsidR="00A96161" w:rsidRPr="00573FC4" w:rsidRDefault="00A96161" w:rsidP="00A96161">
      <w:pPr>
        <w:pStyle w:val="aff0"/>
        <w:rPr>
          <w:lang w:val="en-US"/>
        </w:rPr>
      </w:pPr>
      <w:r w:rsidRPr="00573FC4">
        <w:rPr>
          <w:lang w:val="en-US"/>
        </w:rPr>
        <w:t>def get_project_by_id(project_id: int, db: Session = Depends(get_db)):</w:t>
      </w:r>
    </w:p>
    <w:p w14:paraId="51D95792" w14:textId="77777777" w:rsidR="00A96161" w:rsidRPr="00A96161" w:rsidRDefault="00A96161" w:rsidP="00A96161">
      <w:pPr>
        <w:pStyle w:val="aff0"/>
      </w:pPr>
      <w:r w:rsidRPr="00573FC4">
        <w:rPr>
          <w:lang w:val="en-US"/>
        </w:rPr>
        <w:t xml:space="preserve">    </w:t>
      </w:r>
      <w:r w:rsidRPr="00A96161">
        <w:t>"""</w:t>
      </w:r>
    </w:p>
    <w:p w14:paraId="1A016192" w14:textId="77777777" w:rsidR="00A96161" w:rsidRPr="00A96161" w:rsidRDefault="00A96161" w:rsidP="00A96161">
      <w:pPr>
        <w:pStyle w:val="aff0"/>
      </w:pPr>
      <w:r w:rsidRPr="00A96161">
        <w:t xml:space="preserve">    Получить детали проекта по его ID.</w:t>
      </w:r>
    </w:p>
    <w:p w14:paraId="4208ED3D" w14:textId="77777777" w:rsidR="00A96161" w:rsidRPr="00573FC4" w:rsidRDefault="00A96161" w:rsidP="00A96161">
      <w:pPr>
        <w:pStyle w:val="aff0"/>
        <w:rPr>
          <w:lang w:val="en-US"/>
        </w:rPr>
      </w:pPr>
      <w:r w:rsidRPr="00A96161">
        <w:t xml:space="preserve">    </w:t>
      </w:r>
      <w:r w:rsidRPr="00573FC4">
        <w:rPr>
          <w:lang w:val="en-US"/>
        </w:rPr>
        <w:t>"""</w:t>
      </w:r>
    </w:p>
    <w:p w14:paraId="6B8216C6" w14:textId="77777777" w:rsidR="00A96161" w:rsidRPr="00573FC4" w:rsidRDefault="00A96161" w:rsidP="00A96161">
      <w:pPr>
        <w:pStyle w:val="aff0"/>
        <w:rPr>
          <w:lang w:val="en-US"/>
        </w:rPr>
      </w:pPr>
    </w:p>
    <w:p w14:paraId="78B08D0F" w14:textId="77777777" w:rsidR="00A96161" w:rsidRPr="00573FC4" w:rsidRDefault="00A96161" w:rsidP="00A96161">
      <w:pPr>
        <w:pStyle w:val="aff0"/>
        <w:rPr>
          <w:lang w:val="en-US"/>
        </w:rPr>
      </w:pPr>
      <w:r w:rsidRPr="00573FC4">
        <w:rPr>
          <w:lang w:val="en-US"/>
        </w:rPr>
        <w:t xml:space="preserve">    query_sql = """</w:t>
      </w:r>
    </w:p>
    <w:p w14:paraId="28205E47" w14:textId="77777777" w:rsidR="00A96161" w:rsidRPr="00573FC4" w:rsidRDefault="00A96161" w:rsidP="00A96161">
      <w:pPr>
        <w:pStyle w:val="aff0"/>
        <w:rPr>
          <w:lang w:val="en-US"/>
        </w:rPr>
      </w:pPr>
      <w:r w:rsidRPr="00573FC4">
        <w:rPr>
          <w:lang w:val="en-US"/>
        </w:rPr>
        <w:t xml:space="preserve">        SELECT</w:t>
      </w:r>
    </w:p>
    <w:p w14:paraId="7CCD9DEF" w14:textId="77777777" w:rsidR="00A96161" w:rsidRPr="00573FC4" w:rsidRDefault="00A96161" w:rsidP="00A96161">
      <w:pPr>
        <w:pStyle w:val="aff0"/>
        <w:rPr>
          <w:lang w:val="en-US"/>
        </w:rPr>
      </w:pPr>
      <w:r w:rsidRPr="00573FC4">
        <w:rPr>
          <w:lang w:val="en-US"/>
        </w:rPr>
        <w:lastRenderedPageBreak/>
        <w:t xml:space="preserve">            p."ProjectId" as project_number,</w:t>
      </w:r>
    </w:p>
    <w:p w14:paraId="7730D959" w14:textId="77777777" w:rsidR="00A96161" w:rsidRPr="00573FC4" w:rsidRDefault="00A96161" w:rsidP="00A96161">
      <w:pPr>
        <w:pStyle w:val="aff0"/>
        <w:rPr>
          <w:lang w:val="en-US"/>
        </w:rPr>
      </w:pPr>
      <w:r w:rsidRPr="00573FC4">
        <w:rPr>
          <w:lang w:val="en-US"/>
        </w:rPr>
        <w:t xml:space="preserve">            p."Name" as project_name,</w:t>
      </w:r>
    </w:p>
    <w:p w14:paraId="280F3188" w14:textId="77777777" w:rsidR="00A96161" w:rsidRPr="00573FC4" w:rsidRDefault="00A96161" w:rsidP="00A96161">
      <w:pPr>
        <w:pStyle w:val="aff0"/>
        <w:rPr>
          <w:lang w:val="en-US"/>
        </w:rPr>
      </w:pPr>
      <w:r w:rsidRPr="00573FC4">
        <w:rPr>
          <w:lang w:val="en-US"/>
        </w:rPr>
        <w:t xml:space="preserve">            p."Description" as description,</w:t>
      </w:r>
    </w:p>
    <w:p w14:paraId="69EBEE2B" w14:textId="77777777" w:rsidR="00A96161" w:rsidRPr="00573FC4" w:rsidRDefault="00A96161" w:rsidP="00A96161">
      <w:pPr>
        <w:pStyle w:val="aff0"/>
        <w:rPr>
          <w:lang w:val="en-US"/>
        </w:rPr>
      </w:pPr>
      <w:r w:rsidRPr="00573FC4">
        <w:rPr>
          <w:lang w:val="en-US"/>
        </w:rPr>
        <w:t xml:space="preserve">            p."Employer" as employer,</w:t>
      </w:r>
    </w:p>
    <w:p w14:paraId="1B1CD791" w14:textId="77777777" w:rsidR="00A96161" w:rsidRPr="00573FC4" w:rsidRDefault="00A96161" w:rsidP="00A96161">
      <w:pPr>
        <w:pStyle w:val="aff0"/>
        <w:rPr>
          <w:lang w:val="en-US"/>
        </w:rPr>
      </w:pPr>
      <w:r w:rsidRPr="00573FC4">
        <w:rPr>
          <w:lang w:val="en-US"/>
        </w:rPr>
        <w:t xml:space="preserve">            pm."FullName" as project_manager_full_name,</w:t>
      </w:r>
    </w:p>
    <w:p w14:paraId="3C869763" w14:textId="77777777" w:rsidR="00A96161" w:rsidRPr="00573FC4" w:rsidRDefault="00A96161" w:rsidP="00A96161">
      <w:pPr>
        <w:pStyle w:val="aff0"/>
        <w:rPr>
          <w:lang w:val="en-US"/>
        </w:rPr>
      </w:pPr>
      <w:r w:rsidRPr="00573FC4">
        <w:rPr>
          <w:lang w:val="en-US"/>
        </w:rPr>
        <w:t xml:space="preserve">            q."Name" as project_manager_qualification, -- </w:t>
      </w:r>
      <w:r w:rsidRPr="00A96161">
        <w:t>Включаем</w:t>
      </w:r>
      <w:r w:rsidRPr="00573FC4">
        <w:rPr>
          <w:lang w:val="en-US"/>
        </w:rPr>
        <w:t xml:space="preserve"> </w:t>
      </w:r>
      <w:r w:rsidRPr="00A96161">
        <w:t>квалификацию</w:t>
      </w:r>
    </w:p>
    <w:p w14:paraId="126A9645" w14:textId="77777777" w:rsidR="00A96161" w:rsidRPr="00573FC4" w:rsidRDefault="00A96161" w:rsidP="00A96161">
      <w:pPr>
        <w:pStyle w:val="aff0"/>
        <w:rPr>
          <w:lang w:val="en-US"/>
        </w:rPr>
      </w:pPr>
      <w:r w:rsidRPr="00573FC4">
        <w:rPr>
          <w:lang w:val="en-US"/>
        </w:rPr>
        <w:t xml:space="preserve">            wt."Name" as work_type_name,              -- </w:t>
      </w:r>
      <w:r w:rsidRPr="00A96161">
        <w:t>Включаем</w:t>
      </w:r>
      <w:r w:rsidRPr="00573FC4">
        <w:rPr>
          <w:lang w:val="en-US"/>
        </w:rPr>
        <w:t xml:space="preserve"> </w:t>
      </w:r>
      <w:r w:rsidRPr="00A96161">
        <w:t>тип</w:t>
      </w:r>
      <w:r w:rsidRPr="00573FC4">
        <w:rPr>
          <w:lang w:val="en-US"/>
        </w:rPr>
        <w:t xml:space="preserve"> </w:t>
      </w:r>
      <w:r w:rsidRPr="00A96161">
        <w:t>работ</w:t>
      </w:r>
    </w:p>
    <w:p w14:paraId="1E139EB9" w14:textId="77777777" w:rsidR="00A96161" w:rsidRPr="00573FC4" w:rsidRDefault="00A96161" w:rsidP="00A96161">
      <w:pPr>
        <w:pStyle w:val="aff0"/>
        <w:rPr>
          <w:lang w:val="en-US"/>
        </w:rPr>
      </w:pPr>
      <w:r w:rsidRPr="00573FC4">
        <w:rPr>
          <w:lang w:val="en-US"/>
        </w:rPr>
        <w:t xml:space="preserve">            p."ProjectDate" as project_date,</w:t>
      </w:r>
    </w:p>
    <w:p w14:paraId="71BCE7E3" w14:textId="77777777" w:rsidR="00A96161" w:rsidRPr="00573FC4" w:rsidRDefault="00A96161" w:rsidP="00A96161">
      <w:pPr>
        <w:pStyle w:val="aff0"/>
        <w:rPr>
          <w:lang w:val="en-US"/>
        </w:rPr>
      </w:pPr>
      <w:r w:rsidRPr="00573FC4">
        <w:rPr>
          <w:lang w:val="en-US"/>
        </w:rPr>
        <w:t xml:space="preserve">            p."Status" as status</w:t>
      </w:r>
    </w:p>
    <w:p w14:paraId="7718D0A5" w14:textId="77777777" w:rsidR="00A96161" w:rsidRPr="00573FC4" w:rsidRDefault="00A96161" w:rsidP="00A96161">
      <w:pPr>
        <w:pStyle w:val="aff0"/>
        <w:rPr>
          <w:lang w:val="en-US"/>
        </w:rPr>
      </w:pPr>
      <w:r w:rsidRPr="00573FC4">
        <w:rPr>
          <w:lang w:val="en-US"/>
        </w:rPr>
        <w:t xml:space="preserve">        FROM "Project" p</w:t>
      </w:r>
    </w:p>
    <w:p w14:paraId="0E093A6A" w14:textId="77777777" w:rsidR="00A96161" w:rsidRPr="00573FC4" w:rsidRDefault="00A96161" w:rsidP="00A96161">
      <w:pPr>
        <w:pStyle w:val="aff0"/>
        <w:rPr>
          <w:lang w:val="en-US"/>
        </w:rPr>
      </w:pPr>
      <w:r w:rsidRPr="00573FC4">
        <w:rPr>
          <w:lang w:val="en-US"/>
        </w:rPr>
        <w:t xml:space="preserve">        JOIN "ProjectManager" pm ON p."ProjectManagerId" = pm."ProjectManagerId"</w:t>
      </w:r>
    </w:p>
    <w:p w14:paraId="13129A5A" w14:textId="77777777" w:rsidR="00A96161" w:rsidRPr="00573FC4" w:rsidRDefault="00A96161" w:rsidP="00A96161">
      <w:pPr>
        <w:pStyle w:val="aff0"/>
        <w:rPr>
          <w:lang w:val="en-US"/>
        </w:rPr>
      </w:pPr>
      <w:r w:rsidRPr="00573FC4">
        <w:rPr>
          <w:lang w:val="en-US"/>
        </w:rPr>
        <w:t xml:space="preserve">        JOIN "Qualification" q ON pm."QualificationId" = q."QualificationId"</w:t>
      </w:r>
    </w:p>
    <w:p w14:paraId="4BB817C1" w14:textId="77777777" w:rsidR="00A96161" w:rsidRPr="00573FC4" w:rsidRDefault="00A96161" w:rsidP="00A96161">
      <w:pPr>
        <w:pStyle w:val="aff0"/>
        <w:rPr>
          <w:lang w:val="en-US"/>
        </w:rPr>
      </w:pPr>
      <w:r w:rsidRPr="00573FC4">
        <w:rPr>
          <w:lang w:val="en-US"/>
        </w:rPr>
        <w:t xml:space="preserve">        JOIN "WorkType" wt ON p."WorkTypeId" = wt."WorkTypeId" -- </w:t>
      </w:r>
      <w:r w:rsidRPr="00A96161">
        <w:t>Джойним</w:t>
      </w:r>
      <w:r w:rsidRPr="00573FC4">
        <w:rPr>
          <w:lang w:val="en-US"/>
        </w:rPr>
        <w:t xml:space="preserve"> WorkType</w:t>
      </w:r>
    </w:p>
    <w:p w14:paraId="707435A1" w14:textId="77777777" w:rsidR="00A96161" w:rsidRPr="00573FC4" w:rsidRDefault="00A96161" w:rsidP="00A96161">
      <w:pPr>
        <w:pStyle w:val="aff0"/>
        <w:rPr>
          <w:lang w:val="en-US"/>
        </w:rPr>
      </w:pPr>
      <w:r w:rsidRPr="00573FC4">
        <w:rPr>
          <w:lang w:val="en-US"/>
        </w:rPr>
        <w:t xml:space="preserve">        WHERE p."ProjectId" = :project_id</w:t>
      </w:r>
    </w:p>
    <w:p w14:paraId="353A5E9F" w14:textId="77777777" w:rsidR="00A96161" w:rsidRPr="00573FC4" w:rsidRDefault="00A96161" w:rsidP="00A96161">
      <w:pPr>
        <w:pStyle w:val="aff0"/>
        <w:rPr>
          <w:lang w:val="en-US"/>
        </w:rPr>
      </w:pPr>
      <w:r w:rsidRPr="00573FC4">
        <w:rPr>
          <w:lang w:val="en-US"/>
        </w:rPr>
        <w:t xml:space="preserve">    """</w:t>
      </w:r>
    </w:p>
    <w:p w14:paraId="1B4CBA6D" w14:textId="77777777" w:rsidR="00A96161" w:rsidRPr="00573FC4" w:rsidRDefault="00A96161" w:rsidP="00A96161">
      <w:pPr>
        <w:pStyle w:val="aff0"/>
        <w:rPr>
          <w:lang w:val="en-US"/>
        </w:rPr>
      </w:pPr>
    </w:p>
    <w:p w14:paraId="6998B812" w14:textId="77777777" w:rsidR="00A96161" w:rsidRPr="00573FC4" w:rsidRDefault="00A96161" w:rsidP="00A96161">
      <w:pPr>
        <w:pStyle w:val="aff0"/>
        <w:rPr>
          <w:lang w:val="en-US"/>
        </w:rPr>
      </w:pPr>
      <w:r w:rsidRPr="00573FC4">
        <w:rPr>
          <w:lang w:val="en-US"/>
        </w:rPr>
        <w:t xml:space="preserve">    result = db.execute(text(query_sql), {"project_id": project_id}).fetchone()</w:t>
      </w:r>
    </w:p>
    <w:p w14:paraId="22DA6787" w14:textId="77777777" w:rsidR="00A96161" w:rsidRPr="00573FC4" w:rsidRDefault="00A96161" w:rsidP="00A96161">
      <w:pPr>
        <w:pStyle w:val="aff0"/>
        <w:rPr>
          <w:lang w:val="en-US"/>
        </w:rPr>
      </w:pPr>
    </w:p>
    <w:p w14:paraId="2FC2697B" w14:textId="77777777" w:rsidR="00A96161" w:rsidRPr="00A96161" w:rsidRDefault="00A96161" w:rsidP="00A96161">
      <w:pPr>
        <w:pStyle w:val="aff0"/>
      </w:pPr>
      <w:r w:rsidRPr="00573FC4">
        <w:rPr>
          <w:lang w:val="en-US"/>
        </w:rPr>
        <w:t xml:space="preserve">    </w:t>
      </w:r>
      <w:r w:rsidRPr="00A96161">
        <w:t>if result is None:</w:t>
      </w:r>
    </w:p>
    <w:p w14:paraId="50555971" w14:textId="77777777" w:rsidR="00A96161" w:rsidRPr="00573FC4" w:rsidRDefault="00A96161" w:rsidP="00A96161">
      <w:pPr>
        <w:pStyle w:val="aff0"/>
        <w:rPr>
          <w:lang w:val="en-US"/>
        </w:rPr>
      </w:pPr>
      <w:r w:rsidRPr="00A96161">
        <w:t xml:space="preserve">        </w:t>
      </w:r>
      <w:r w:rsidRPr="00573FC4">
        <w:rPr>
          <w:lang w:val="en-US"/>
        </w:rPr>
        <w:t>raise HTTPException(status_code=404, detail="</w:t>
      </w:r>
      <w:r w:rsidRPr="00A96161">
        <w:t>Проект</w:t>
      </w:r>
      <w:r w:rsidRPr="00573FC4">
        <w:rPr>
          <w:lang w:val="en-US"/>
        </w:rPr>
        <w:t xml:space="preserve"> </w:t>
      </w:r>
      <w:r w:rsidRPr="00A96161">
        <w:t>не</w:t>
      </w:r>
      <w:r w:rsidRPr="00573FC4">
        <w:rPr>
          <w:lang w:val="en-US"/>
        </w:rPr>
        <w:t xml:space="preserve"> </w:t>
      </w:r>
      <w:r w:rsidRPr="00A96161">
        <w:t>найден</w:t>
      </w:r>
      <w:r w:rsidRPr="00573FC4">
        <w:rPr>
          <w:lang w:val="en-US"/>
        </w:rPr>
        <w:t>")</w:t>
      </w:r>
    </w:p>
    <w:p w14:paraId="75552202" w14:textId="77777777" w:rsidR="00A96161" w:rsidRPr="00573FC4" w:rsidRDefault="00A96161" w:rsidP="00A96161">
      <w:pPr>
        <w:pStyle w:val="aff0"/>
        <w:rPr>
          <w:lang w:val="en-US"/>
        </w:rPr>
      </w:pPr>
    </w:p>
    <w:p w14:paraId="7F04D601" w14:textId="77777777" w:rsidR="002C753A" w:rsidRDefault="00A96161" w:rsidP="002C753A">
      <w:pPr>
        <w:pStyle w:val="aff0"/>
        <w:rPr>
          <w:lang w:val="en-US"/>
        </w:rPr>
      </w:pPr>
      <w:r w:rsidRPr="002C753A">
        <w:rPr>
          <w:lang w:val="en-US"/>
        </w:rPr>
        <w:t xml:space="preserve">    project_data = {</w:t>
      </w:r>
    </w:p>
    <w:p w14:paraId="07B0FE7E" w14:textId="3EA5CF0E" w:rsidR="00A96161" w:rsidRPr="002C753A" w:rsidRDefault="002C753A" w:rsidP="002C753A">
      <w:pPr>
        <w:pStyle w:val="aff0"/>
        <w:ind w:left="1416"/>
        <w:rPr>
          <w:lang w:val="en-US"/>
        </w:rPr>
      </w:pPr>
      <w:r>
        <w:rPr>
          <w:lang w:val="en-US"/>
        </w:rPr>
        <w:t>...</w:t>
      </w:r>
    </w:p>
    <w:p w14:paraId="2C1FD64E" w14:textId="77777777" w:rsidR="00A96161" w:rsidRPr="002C753A" w:rsidRDefault="00A96161" w:rsidP="00A96161">
      <w:pPr>
        <w:pStyle w:val="aff0"/>
        <w:rPr>
          <w:lang w:val="en-US"/>
        </w:rPr>
      </w:pPr>
      <w:r w:rsidRPr="002C753A">
        <w:rPr>
          <w:lang w:val="en-US"/>
        </w:rPr>
        <w:t xml:space="preserve">    }</w:t>
      </w:r>
    </w:p>
    <w:p w14:paraId="5C6D4075" w14:textId="77777777" w:rsidR="00A96161" w:rsidRPr="002C753A" w:rsidRDefault="00A96161" w:rsidP="00A96161">
      <w:pPr>
        <w:pStyle w:val="aff0"/>
        <w:rPr>
          <w:lang w:val="en-US"/>
        </w:rPr>
      </w:pPr>
    </w:p>
    <w:p w14:paraId="17EFBA76" w14:textId="45314C2D" w:rsidR="00D14DC0" w:rsidRPr="002C753A" w:rsidRDefault="00A96161" w:rsidP="00A96161">
      <w:pPr>
        <w:pStyle w:val="aff0"/>
        <w:rPr>
          <w:lang w:val="en-US"/>
        </w:rPr>
      </w:pPr>
      <w:r w:rsidRPr="002C753A">
        <w:rPr>
          <w:lang w:val="en-US"/>
        </w:rPr>
        <w:t xml:space="preserve">    return ProjectDetails(**project_data) </w:t>
      </w:r>
    </w:p>
    <w:p w14:paraId="62D1093F" w14:textId="77777777" w:rsidR="00F4028D" w:rsidRDefault="00F4028D" w:rsidP="00D13073">
      <w:pPr>
        <w:pStyle w:val="2"/>
      </w:pPr>
      <w:bookmarkStart w:id="40" w:name="_Toc215610300"/>
      <w:bookmarkStart w:id="41" w:name="_Toc215610343"/>
      <w:bookmarkStart w:id="42" w:name="_Toc215610401"/>
      <w:r>
        <w:t>Реализация интерфейса пользователя</w:t>
      </w:r>
      <w:bookmarkEnd w:id="40"/>
      <w:bookmarkEnd w:id="41"/>
      <w:bookmarkEnd w:id="42"/>
    </w:p>
    <w:p w14:paraId="7055929D" w14:textId="0CDA197B" w:rsidR="00A96161" w:rsidRPr="00BC2B85" w:rsidRDefault="00FD4711" w:rsidP="00A96161">
      <w:pPr>
        <w:pStyle w:val="a3"/>
      </w:pPr>
      <w:r w:rsidRPr="00FD4711">
        <w:t xml:space="preserve">Интерфейс оконного приложения реализован с использованием технологии </w:t>
      </w:r>
      <w:r>
        <w:t>WPF</w:t>
      </w:r>
      <w:r w:rsidRPr="00FD4711">
        <w:t xml:space="preserve">. </w:t>
      </w:r>
      <w:r w:rsidR="007937B8" w:rsidRPr="007937B8">
        <w:t xml:space="preserve">Для организации навигации между различными </w:t>
      </w:r>
      <w:r w:rsidR="007937B8">
        <w:t xml:space="preserve">логическими частями приложения </w:t>
      </w:r>
      <w:r w:rsidR="007937B8" w:rsidRPr="007937B8">
        <w:t>применена архитектура на основе Page и Frame. Это позволяет динамически загружать и переключать содержимое окна.. Для отображения списка проектов применяется компонент DataGrid</w:t>
      </w:r>
      <w:r w:rsidR="008D5ED1" w:rsidRPr="008D5ED1">
        <w:t xml:space="preserve">, который представлен рисунком </w:t>
      </w:r>
      <w:r w:rsidR="005A5CF4" w:rsidRPr="005A5CF4">
        <w:t>4.</w:t>
      </w:r>
      <w:r w:rsidR="0044155D">
        <w:t xml:space="preserve"> Код </w:t>
      </w:r>
      <w:r w:rsidR="00F60434">
        <w:t xml:space="preserve">разработанного компонента </w:t>
      </w:r>
      <w:r w:rsidR="007937B8" w:rsidRPr="007937B8">
        <w:rPr>
          <w:lang w:val="en-US"/>
        </w:rPr>
        <w:t xml:space="preserve">DataGrid </w:t>
      </w:r>
      <w:r w:rsidR="00F60434">
        <w:t>представлен листингом 4</w:t>
      </w:r>
      <w:r w:rsidR="006019F7" w:rsidRPr="007937B8">
        <w:t xml:space="preserve"> [4]</w:t>
      </w:r>
      <w:r w:rsidR="00F60434">
        <w:t>.</w:t>
      </w:r>
    </w:p>
    <w:p w14:paraId="64AEC576" w14:textId="0F8B128F" w:rsidR="005A5CF4" w:rsidRDefault="00BB05D6" w:rsidP="00DB0450">
      <w:pPr>
        <w:pStyle w:val="afd"/>
        <w:rPr>
          <w:lang w:val="en-US"/>
        </w:rPr>
      </w:pPr>
      <w:r w:rsidRPr="00DB0450">
        <w:rPr>
          <w:lang w:eastAsia="ru-RU"/>
        </w:rPr>
        <w:lastRenderedPageBreak/>
        <w:drawing>
          <wp:inline distT="0" distB="0" distL="0" distR="0" wp14:anchorId="38626921" wp14:editId="3C7A658C">
            <wp:extent cx="5868365" cy="589915"/>
            <wp:effectExtent l="19050" t="19050" r="18415" b="1968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2379" cy="5963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EE73A4A" w14:textId="75CD9C0D" w:rsidR="00A96161" w:rsidRPr="00573FC4" w:rsidRDefault="00485FB7" w:rsidP="00775A9A">
      <w:pPr>
        <w:pStyle w:val="afe"/>
      </w:pPr>
      <w:r w:rsidRPr="007D59D4">
        <w:t>Рисунок</w:t>
      </w:r>
      <w:r w:rsidRPr="009D6E67">
        <w:t xml:space="preserve"> 4 –</w:t>
      </w:r>
      <w:r w:rsidR="0024161F" w:rsidRPr="009D6E67">
        <w:t xml:space="preserve"> </w:t>
      </w:r>
      <w:r w:rsidR="0024161F" w:rsidRPr="007D59D4">
        <w:t>Вид</w:t>
      </w:r>
      <w:r w:rsidR="0024161F" w:rsidRPr="009D6E67">
        <w:t xml:space="preserve"> </w:t>
      </w:r>
      <w:r w:rsidR="0024161F" w:rsidRPr="007D59D4">
        <w:t>к</w:t>
      </w:r>
      <w:r w:rsidR="00593066" w:rsidRPr="007D59D4">
        <w:t>омпонент</w:t>
      </w:r>
      <w:r w:rsidR="0024161F" w:rsidRPr="007D59D4">
        <w:t>а</w:t>
      </w:r>
      <w:r w:rsidR="00593066" w:rsidRPr="009D6E67">
        <w:t xml:space="preserve"> </w:t>
      </w:r>
      <w:r w:rsidR="00BB05D6">
        <w:rPr>
          <w:lang w:val="en-US"/>
        </w:rPr>
        <w:t>DataGrid</w:t>
      </w:r>
    </w:p>
    <w:p w14:paraId="0F85EA7F" w14:textId="0C9D1D0D" w:rsidR="000D6E3A" w:rsidRPr="009F0DF6" w:rsidRDefault="000D6E3A" w:rsidP="000D6E3A">
      <w:pPr>
        <w:pStyle w:val="aff2"/>
        <w:rPr>
          <w:highlight w:val="yellow"/>
        </w:rPr>
      </w:pPr>
      <w:r w:rsidRPr="000D6E3A">
        <w:t>Листинг</w:t>
      </w:r>
      <w:r w:rsidRPr="009F0DF6">
        <w:t xml:space="preserve"> </w:t>
      </w:r>
      <w:r w:rsidR="00FF42C7" w:rsidRPr="009F0DF6">
        <w:t>4</w:t>
      </w:r>
      <w:r w:rsidRPr="009F0DF6">
        <w:t xml:space="preserve"> </w:t>
      </w:r>
      <w:r w:rsidR="00A91F02" w:rsidRPr="009F0DF6">
        <w:t>–</w:t>
      </w:r>
      <w:r w:rsidRPr="009F0DF6">
        <w:t xml:space="preserve"> </w:t>
      </w:r>
      <w:r w:rsidRPr="000D6E3A">
        <w:t>Код</w:t>
      </w:r>
      <w:r w:rsidRPr="009F0DF6">
        <w:t xml:space="preserve"> </w:t>
      </w:r>
      <w:r w:rsidR="00A91F02">
        <w:t>верстки</w:t>
      </w:r>
      <w:r w:rsidR="00A91F02" w:rsidRPr="009F0DF6">
        <w:t xml:space="preserve"> </w:t>
      </w:r>
      <w:r>
        <w:t>компонента</w:t>
      </w:r>
      <w:r w:rsidRPr="009F0DF6">
        <w:t xml:space="preserve"> </w:t>
      </w:r>
      <w:r w:rsidR="009F0DF6">
        <w:rPr>
          <w:lang w:val="en-US"/>
        </w:rPr>
        <w:t>DataGrid</w:t>
      </w:r>
    </w:p>
    <w:p w14:paraId="52B33513" w14:textId="77777777" w:rsidR="00CC5308" w:rsidRPr="00CC5308" w:rsidRDefault="00CC5308" w:rsidP="00C01DF8">
      <w:pPr>
        <w:pStyle w:val="aff0"/>
      </w:pPr>
      <w:r w:rsidRPr="00CC5308">
        <w:t xml:space="preserve">&lt;!-- Компонент </w:t>
      </w:r>
      <w:r w:rsidRPr="00CC5308">
        <w:rPr>
          <w:lang w:val="en-US"/>
        </w:rPr>
        <w:t>DataGrid</w:t>
      </w:r>
      <w:r w:rsidRPr="00CC5308">
        <w:t xml:space="preserve"> для отображения списка проектов --&gt;</w:t>
      </w:r>
    </w:p>
    <w:p w14:paraId="1CBDA366" w14:textId="6117378C" w:rsidR="00CC5308" w:rsidRPr="00C72155" w:rsidRDefault="00CC5308" w:rsidP="00C72155">
      <w:pPr>
        <w:pStyle w:val="aff0"/>
        <w:rPr>
          <w:lang w:val="en-US"/>
        </w:rPr>
      </w:pPr>
      <w:r w:rsidRPr="00CC5308">
        <w:rPr>
          <w:lang w:val="en-US"/>
        </w:rPr>
        <w:t>&lt;DataGrid x:Name="ProjectsDataGrid" Au</w:t>
      </w:r>
      <w:r w:rsidR="00C72155">
        <w:rPr>
          <w:lang w:val="en-US"/>
        </w:rPr>
        <w:t xml:space="preserve">toGenerateColumns="False"    </w:t>
      </w:r>
      <w:r w:rsidRPr="00CC5308">
        <w:rPr>
          <w:lang w:val="en-US"/>
        </w:rPr>
        <w:t>CanUserAddRows</w:t>
      </w:r>
      <w:r w:rsidRPr="00C72155">
        <w:rPr>
          <w:lang w:val="en-US"/>
        </w:rPr>
        <w:t>="</w:t>
      </w:r>
      <w:r w:rsidRPr="00CC5308">
        <w:rPr>
          <w:lang w:val="en-US"/>
        </w:rPr>
        <w:t>False</w:t>
      </w:r>
      <w:r w:rsidR="00C72155">
        <w:rPr>
          <w:lang w:val="en-US"/>
        </w:rPr>
        <w:t>"</w:t>
      </w:r>
      <w:r w:rsidR="00C72155" w:rsidRPr="00C72155">
        <w:rPr>
          <w:lang w:val="en-US"/>
        </w:rPr>
        <w:t xml:space="preserve"> </w:t>
      </w:r>
      <w:r w:rsidRPr="00CC5308">
        <w:rPr>
          <w:lang w:val="en-US"/>
        </w:rPr>
        <w:t>CanUserReorderColumns</w:t>
      </w:r>
      <w:r w:rsidRPr="00C72155">
        <w:rPr>
          <w:lang w:val="en-US"/>
        </w:rPr>
        <w:t>="</w:t>
      </w:r>
      <w:r w:rsidRPr="00CC5308">
        <w:rPr>
          <w:lang w:val="en-US"/>
        </w:rPr>
        <w:t>False</w:t>
      </w:r>
      <w:r w:rsidRPr="00C72155">
        <w:rPr>
          <w:lang w:val="en-US"/>
        </w:rPr>
        <w:t xml:space="preserve">"      </w:t>
      </w:r>
      <w:r w:rsidRPr="00CC5308">
        <w:rPr>
          <w:lang w:val="en-US"/>
        </w:rPr>
        <w:t>CanUserResizeColumns</w:t>
      </w:r>
      <w:r w:rsidRPr="00C72155">
        <w:rPr>
          <w:lang w:val="en-US"/>
        </w:rPr>
        <w:t>="</w:t>
      </w:r>
      <w:r w:rsidRPr="00CC5308">
        <w:rPr>
          <w:lang w:val="en-US"/>
        </w:rPr>
        <w:t>False</w:t>
      </w:r>
      <w:r w:rsidR="00C72155">
        <w:rPr>
          <w:lang w:val="en-US"/>
        </w:rPr>
        <w:t>"</w:t>
      </w:r>
      <w:r w:rsidR="00C72155" w:rsidRPr="00C72155">
        <w:rPr>
          <w:lang w:val="en-US"/>
        </w:rPr>
        <w:t xml:space="preserve"> </w:t>
      </w:r>
      <w:r w:rsidRPr="00CC5308">
        <w:rPr>
          <w:lang w:val="en-US"/>
        </w:rPr>
        <w:t>CanUserSortColumns</w:t>
      </w:r>
      <w:r w:rsidRPr="00C72155">
        <w:rPr>
          <w:lang w:val="en-US"/>
        </w:rPr>
        <w:t>="</w:t>
      </w:r>
      <w:r w:rsidRPr="00CC5308">
        <w:rPr>
          <w:lang w:val="en-US"/>
        </w:rPr>
        <w:t>False</w:t>
      </w:r>
      <w:r w:rsidRPr="00C72155">
        <w:rPr>
          <w:lang w:val="en-US"/>
        </w:rPr>
        <w:t xml:space="preserve">"         </w:t>
      </w:r>
    </w:p>
    <w:p w14:paraId="5A5AC581" w14:textId="4235871D" w:rsidR="00CC5308" w:rsidRDefault="00CC5308" w:rsidP="00C01DF8">
      <w:pPr>
        <w:pStyle w:val="aff0"/>
        <w:rPr>
          <w:lang w:val="en-US"/>
        </w:rPr>
      </w:pPr>
      <w:r w:rsidRPr="00CC5308">
        <w:rPr>
          <w:lang w:val="en-US"/>
        </w:rPr>
        <w:t>CanUserDeleteRows</w:t>
      </w:r>
      <w:r w:rsidRPr="00C72155">
        <w:rPr>
          <w:lang w:val="en-US"/>
        </w:rPr>
        <w:t>="</w:t>
      </w:r>
      <w:r w:rsidRPr="00CC5308">
        <w:rPr>
          <w:lang w:val="en-US"/>
        </w:rPr>
        <w:t>False</w:t>
      </w:r>
      <w:r w:rsidR="00C72155">
        <w:rPr>
          <w:lang w:val="en-US"/>
        </w:rPr>
        <w:t>"</w:t>
      </w:r>
      <w:r w:rsidRPr="00CC5308">
        <w:rPr>
          <w:lang w:val="en-US"/>
        </w:rPr>
        <w:t>CanUserResizeRows</w:t>
      </w:r>
      <w:r w:rsidRPr="00C72155">
        <w:rPr>
          <w:lang w:val="en-US"/>
        </w:rPr>
        <w:t>="</w:t>
      </w:r>
      <w:r w:rsidRPr="00CC5308">
        <w:rPr>
          <w:lang w:val="en-US"/>
        </w:rPr>
        <w:t>False</w:t>
      </w:r>
      <w:r w:rsidRPr="00C72155">
        <w:rPr>
          <w:lang w:val="en-US"/>
        </w:rPr>
        <w:t xml:space="preserve">"         </w:t>
      </w:r>
      <w:r w:rsidRPr="00CC5308">
        <w:rPr>
          <w:lang w:val="en-US"/>
        </w:rPr>
        <w:t>IsReadOnly</w:t>
      </w:r>
      <w:r w:rsidRPr="00C72155">
        <w:rPr>
          <w:lang w:val="en-US"/>
        </w:rPr>
        <w:t>="</w:t>
      </w:r>
      <w:r w:rsidRPr="00CC5308">
        <w:rPr>
          <w:lang w:val="en-US"/>
        </w:rPr>
        <w:t>True</w:t>
      </w:r>
      <w:r w:rsidR="00C72155">
        <w:rPr>
          <w:lang w:val="en-US"/>
        </w:rPr>
        <w:t xml:space="preserve">" </w:t>
      </w:r>
      <w:r w:rsidRPr="00CC5308">
        <w:rPr>
          <w:lang w:val="en-US"/>
        </w:rPr>
        <w:t xml:space="preserve">Margin="0,0,0,10"                Style="{StaticResource ProjectDataGridStyle}" </w:t>
      </w:r>
    </w:p>
    <w:p w14:paraId="363B3565" w14:textId="0E652C22" w:rsidR="00CC5308" w:rsidRPr="00CC5308" w:rsidRDefault="00CC5308" w:rsidP="00C01DF8">
      <w:pPr>
        <w:pStyle w:val="aff0"/>
      </w:pPr>
      <w:r w:rsidRPr="00CC5308">
        <w:t xml:space="preserve">&lt;!-- Применяем глобальный стиль для </w:t>
      </w:r>
      <w:r w:rsidRPr="00CC5308">
        <w:rPr>
          <w:lang w:val="en-US"/>
        </w:rPr>
        <w:t>DataGrid</w:t>
      </w:r>
      <w:r w:rsidRPr="00CC5308">
        <w:t xml:space="preserve"> --&gt;</w:t>
      </w:r>
    </w:p>
    <w:p w14:paraId="187C2CAD" w14:textId="34688C62" w:rsidR="00CC5308" w:rsidRPr="00573FC4" w:rsidRDefault="00CC5308" w:rsidP="00C01DF8">
      <w:pPr>
        <w:pStyle w:val="aff0"/>
        <w:rPr>
          <w:lang w:val="en-US"/>
        </w:rPr>
      </w:pPr>
      <w:r w:rsidRPr="00CC5308">
        <w:t xml:space="preserve">          </w:t>
      </w:r>
      <w:r w:rsidRPr="00CC5308">
        <w:rPr>
          <w:lang w:val="en-US"/>
        </w:rPr>
        <w:t>HorizontalAlignment</w:t>
      </w:r>
      <w:r w:rsidRPr="00573FC4">
        <w:rPr>
          <w:lang w:val="en-US"/>
        </w:rPr>
        <w:t>="</w:t>
      </w:r>
      <w:r w:rsidRPr="00CC5308">
        <w:rPr>
          <w:lang w:val="en-US"/>
        </w:rPr>
        <w:t>Center</w:t>
      </w:r>
      <w:r w:rsidRPr="00573FC4">
        <w:rPr>
          <w:lang w:val="en-US"/>
        </w:rPr>
        <w:t xml:space="preserve">"       </w:t>
      </w:r>
    </w:p>
    <w:p w14:paraId="6ECA992D" w14:textId="5DC5301D" w:rsidR="00CC5308" w:rsidRPr="00573FC4" w:rsidRDefault="00CC5308" w:rsidP="00C01DF8">
      <w:pPr>
        <w:pStyle w:val="aff0"/>
        <w:rPr>
          <w:lang w:val="en-US"/>
        </w:rPr>
      </w:pPr>
      <w:r w:rsidRPr="00573FC4">
        <w:rPr>
          <w:lang w:val="en-US"/>
        </w:rPr>
        <w:t xml:space="preserve">          </w:t>
      </w:r>
      <w:r w:rsidRPr="00CC5308">
        <w:rPr>
          <w:lang w:val="en-US"/>
        </w:rPr>
        <w:t>VerticalAlignment</w:t>
      </w:r>
      <w:r w:rsidRPr="00573FC4">
        <w:rPr>
          <w:lang w:val="en-US"/>
        </w:rPr>
        <w:t>="</w:t>
      </w:r>
      <w:r w:rsidRPr="00CC5308">
        <w:rPr>
          <w:lang w:val="en-US"/>
        </w:rPr>
        <w:t>Center</w:t>
      </w:r>
      <w:r w:rsidRPr="00573FC4">
        <w:rPr>
          <w:lang w:val="en-US"/>
        </w:rPr>
        <w:t xml:space="preserve">"        </w:t>
      </w:r>
    </w:p>
    <w:p w14:paraId="6D633341" w14:textId="77230376" w:rsidR="00CC5308" w:rsidRPr="00573FC4" w:rsidRDefault="00CC5308" w:rsidP="00C01DF8">
      <w:pPr>
        <w:pStyle w:val="aff0"/>
        <w:rPr>
          <w:lang w:val="en-US"/>
        </w:rPr>
      </w:pPr>
      <w:r w:rsidRPr="00573FC4">
        <w:rPr>
          <w:lang w:val="en-US"/>
        </w:rPr>
        <w:t xml:space="preserve">          </w:t>
      </w:r>
      <w:r w:rsidRPr="00CC5308">
        <w:rPr>
          <w:lang w:val="en-US"/>
        </w:rPr>
        <w:t>HorizontalContentAlignment</w:t>
      </w:r>
      <w:r w:rsidRPr="00573FC4">
        <w:rPr>
          <w:lang w:val="en-US"/>
        </w:rPr>
        <w:t>="</w:t>
      </w:r>
      <w:r w:rsidRPr="00CC5308">
        <w:rPr>
          <w:lang w:val="en-US"/>
        </w:rPr>
        <w:t>Center</w:t>
      </w:r>
      <w:r w:rsidRPr="00573FC4">
        <w:rPr>
          <w:lang w:val="en-US"/>
        </w:rPr>
        <w:t>"</w:t>
      </w:r>
    </w:p>
    <w:p w14:paraId="11B231A3" w14:textId="2B6078D0" w:rsidR="00CC5308" w:rsidRPr="00573FC4" w:rsidRDefault="00CC5308" w:rsidP="00C01DF8">
      <w:pPr>
        <w:pStyle w:val="aff0"/>
        <w:rPr>
          <w:lang w:val="en-US"/>
        </w:rPr>
      </w:pPr>
      <w:r w:rsidRPr="00573FC4">
        <w:rPr>
          <w:lang w:val="en-US"/>
        </w:rPr>
        <w:t xml:space="preserve">          </w:t>
      </w:r>
      <w:r w:rsidRPr="00CC5308">
        <w:rPr>
          <w:lang w:val="en-US"/>
        </w:rPr>
        <w:t>VerticalContentAlignment</w:t>
      </w:r>
      <w:r w:rsidRPr="00573FC4">
        <w:rPr>
          <w:lang w:val="en-US"/>
        </w:rPr>
        <w:t>="</w:t>
      </w:r>
      <w:r w:rsidRPr="00CC5308">
        <w:rPr>
          <w:lang w:val="en-US"/>
        </w:rPr>
        <w:t>Center</w:t>
      </w:r>
      <w:r w:rsidRPr="00573FC4">
        <w:rPr>
          <w:lang w:val="en-US"/>
        </w:rPr>
        <w:t xml:space="preserve">"  </w:t>
      </w:r>
    </w:p>
    <w:p w14:paraId="7C26F8C7" w14:textId="518AB894" w:rsidR="00CC5308" w:rsidRPr="00573FC4" w:rsidRDefault="00CC5308" w:rsidP="00C01DF8">
      <w:pPr>
        <w:pStyle w:val="aff0"/>
        <w:rPr>
          <w:lang w:val="en-US"/>
        </w:rPr>
      </w:pPr>
      <w:r w:rsidRPr="00573FC4">
        <w:rPr>
          <w:lang w:val="en-US"/>
        </w:rPr>
        <w:t xml:space="preserve">          </w:t>
      </w:r>
      <w:r w:rsidRPr="00CC5308">
        <w:rPr>
          <w:lang w:val="en-US"/>
        </w:rPr>
        <w:t>MinRowHeight</w:t>
      </w:r>
      <w:r w:rsidRPr="00573FC4">
        <w:rPr>
          <w:lang w:val="en-US"/>
        </w:rPr>
        <w:t xml:space="preserve">="50"&gt;                </w:t>
      </w:r>
    </w:p>
    <w:p w14:paraId="70C3B3A2" w14:textId="6F9CA93F" w:rsidR="00CC5308" w:rsidRPr="00573FC4" w:rsidRDefault="00CC5308" w:rsidP="00C01DF8">
      <w:pPr>
        <w:pStyle w:val="aff0"/>
        <w:rPr>
          <w:lang w:val="en-US"/>
        </w:rPr>
      </w:pPr>
      <w:r w:rsidRPr="00573FC4">
        <w:rPr>
          <w:lang w:val="en-US"/>
        </w:rPr>
        <w:t xml:space="preserve">    &lt;</w:t>
      </w:r>
      <w:r w:rsidRPr="00CC5308">
        <w:rPr>
          <w:lang w:val="en-US"/>
        </w:rPr>
        <w:t>DataGrid</w:t>
      </w:r>
      <w:r w:rsidRPr="00573FC4">
        <w:rPr>
          <w:lang w:val="en-US"/>
        </w:rPr>
        <w:t>.</w:t>
      </w:r>
      <w:r w:rsidRPr="00CC5308">
        <w:rPr>
          <w:lang w:val="en-US"/>
        </w:rPr>
        <w:t>Columns</w:t>
      </w:r>
      <w:r w:rsidRPr="00573FC4">
        <w:rPr>
          <w:lang w:val="en-US"/>
        </w:rPr>
        <w:t>&gt;</w:t>
      </w:r>
    </w:p>
    <w:p w14:paraId="49A945E2" w14:textId="009860BC" w:rsidR="00CC5308" w:rsidRPr="00CC5308" w:rsidRDefault="00CC5308" w:rsidP="00C01DF8">
      <w:pPr>
        <w:pStyle w:val="aff0"/>
      </w:pPr>
      <w:r w:rsidRPr="00CC5308">
        <w:t xml:space="preserve">&lt;!-- Используем </w:t>
      </w:r>
      <w:r w:rsidRPr="00CC5308">
        <w:rPr>
          <w:lang w:val="en-US"/>
        </w:rPr>
        <w:t>TemplateColumn</w:t>
      </w:r>
      <w:r>
        <w:t xml:space="preserve">, чтобы отобразить кнопку </w:t>
      </w:r>
      <w:r w:rsidRPr="00CC5308">
        <w:t>вместо простого текста --&gt;</w:t>
      </w:r>
    </w:p>
    <w:p w14:paraId="7DEAC976" w14:textId="77777777" w:rsidR="00CC5308" w:rsidRPr="00CC5308" w:rsidRDefault="00CC5308" w:rsidP="00C01DF8">
      <w:pPr>
        <w:pStyle w:val="aff0"/>
        <w:rPr>
          <w:lang w:val="en-US"/>
        </w:rPr>
      </w:pPr>
      <w:r w:rsidRPr="00CC5308">
        <w:t xml:space="preserve">        </w:t>
      </w:r>
      <w:r w:rsidRPr="00CC5308">
        <w:rPr>
          <w:lang w:val="en-US"/>
        </w:rPr>
        <w:t>&lt;DataGridTemplateColumn Header="Название" IsReadOnly="True" Width="*" HeaderStyle="{StaticResource CenteredColumnHeaderStyle}"&gt;</w:t>
      </w:r>
    </w:p>
    <w:p w14:paraId="333FB652" w14:textId="77777777" w:rsidR="00CC5308" w:rsidRPr="00CC5308" w:rsidRDefault="00CC5308" w:rsidP="00C01DF8">
      <w:pPr>
        <w:pStyle w:val="aff0"/>
        <w:rPr>
          <w:lang w:val="en-US"/>
        </w:rPr>
      </w:pPr>
      <w:r w:rsidRPr="00CC5308">
        <w:rPr>
          <w:lang w:val="en-US"/>
        </w:rPr>
        <w:t xml:space="preserve">            &lt;DataGridTemplateColumn.CellTemplate&gt;</w:t>
      </w:r>
    </w:p>
    <w:p w14:paraId="2E422468" w14:textId="77777777" w:rsidR="00CC5308" w:rsidRPr="00CC5308" w:rsidRDefault="00CC5308" w:rsidP="00C01DF8">
      <w:pPr>
        <w:pStyle w:val="aff0"/>
        <w:rPr>
          <w:lang w:val="en-US"/>
        </w:rPr>
      </w:pPr>
      <w:r w:rsidRPr="00CC5308">
        <w:rPr>
          <w:lang w:val="en-US"/>
        </w:rPr>
        <w:t xml:space="preserve">                &lt;DataTemplate&gt;</w:t>
      </w:r>
    </w:p>
    <w:p w14:paraId="1E2F1CAB" w14:textId="2727E333" w:rsidR="00CC5308" w:rsidRPr="00573FC4" w:rsidRDefault="00CC5308" w:rsidP="00C01DF8">
      <w:pPr>
        <w:pStyle w:val="aff0"/>
        <w:rPr>
          <w:lang w:val="en-US"/>
        </w:rPr>
      </w:pPr>
      <w:r w:rsidRPr="00573FC4">
        <w:rPr>
          <w:lang w:val="en-US"/>
        </w:rPr>
        <w:t xml:space="preserve">        &lt;!-- </w:t>
      </w:r>
      <w:r w:rsidRPr="00CC5308">
        <w:rPr>
          <w:lang w:val="en-US"/>
        </w:rPr>
        <w:t>IsEnabled</w:t>
      </w:r>
      <w:r w:rsidRPr="00573FC4">
        <w:rPr>
          <w:lang w:val="en-US"/>
        </w:rPr>
        <w:t xml:space="preserve"> </w:t>
      </w:r>
      <w:r w:rsidRPr="00CC5308">
        <w:t>привязан</w:t>
      </w:r>
      <w:r w:rsidRPr="00573FC4">
        <w:rPr>
          <w:lang w:val="en-US"/>
        </w:rPr>
        <w:t xml:space="preserve"> </w:t>
      </w:r>
      <w:r w:rsidRPr="00CC5308">
        <w:t>к</w:t>
      </w:r>
      <w:r w:rsidRPr="00573FC4">
        <w:rPr>
          <w:lang w:val="en-US"/>
        </w:rPr>
        <w:t xml:space="preserve"> </w:t>
      </w:r>
      <w:r w:rsidRPr="00CC5308">
        <w:t>роли</w:t>
      </w:r>
      <w:r w:rsidRPr="00573FC4">
        <w:rPr>
          <w:lang w:val="en-US"/>
        </w:rPr>
        <w:t xml:space="preserve"> </w:t>
      </w:r>
      <w:r w:rsidRPr="00CC5308">
        <w:t>пользователя</w:t>
      </w:r>
      <w:r w:rsidRPr="00573FC4">
        <w:rPr>
          <w:lang w:val="en-US"/>
        </w:rPr>
        <w:t>--&gt;</w:t>
      </w:r>
    </w:p>
    <w:p w14:paraId="106B903C" w14:textId="77777777" w:rsidR="00CC5308" w:rsidRPr="00CC5308" w:rsidRDefault="00CC5308" w:rsidP="00C01DF8">
      <w:pPr>
        <w:pStyle w:val="aff0"/>
        <w:rPr>
          <w:lang w:val="en-US"/>
        </w:rPr>
      </w:pPr>
      <w:r w:rsidRPr="00573FC4">
        <w:rPr>
          <w:lang w:val="en-US"/>
        </w:rPr>
        <w:t xml:space="preserve">                    </w:t>
      </w:r>
      <w:r w:rsidRPr="00CC5308">
        <w:rPr>
          <w:lang w:val="en-US"/>
        </w:rPr>
        <w:t xml:space="preserve">&lt;Button Content="{Binding ProjectName}" </w:t>
      </w:r>
    </w:p>
    <w:p w14:paraId="0989058C" w14:textId="77777777" w:rsidR="00CC5308" w:rsidRPr="00CC5308" w:rsidRDefault="00CC5308" w:rsidP="00C01DF8">
      <w:pPr>
        <w:pStyle w:val="aff0"/>
        <w:rPr>
          <w:lang w:val="en-US"/>
        </w:rPr>
      </w:pPr>
      <w:r w:rsidRPr="00CC5308">
        <w:rPr>
          <w:lang w:val="en-US"/>
        </w:rPr>
        <w:t xml:space="preserve">                            Style="{StaticResource ProjectNameLinkButtonStyle}" </w:t>
      </w:r>
    </w:p>
    <w:p w14:paraId="68A684BA" w14:textId="77777777" w:rsidR="00CC5308" w:rsidRPr="00CC5308" w:rsidRDefault="00CC5308" w:rsidP="00C01DF8">
      <w:pPr>
        <w:pStyle w:val="aff0"/>
        <w:rPr>
          <w:lang w:val="en-US"/>
        </w:rPr>
      </w:pPr>
      <w:r w:rsidRPr="00CC5308">
        <w:rPr>
          <w:lang w:val="en-US"/>
        </w:rPr>
        <w:t xml:space="preserve">                            Click="ProjectName_Click" </w:t>
      </w:r>
    </w:p>
    <w:p w14:paraId="573ECE9A" w14:textId="77777777" w:rsidR="00CC5308" w:rsidRPr="00CC5308" w:rsidRDefault="00CC5308" w:rsidP="00C01DF8">
      <w:pPr>
        <w:pStyle w:val="aff0"/>
        <w:rPr>
          <w:lang w:val="en-US"/>
        </w:rPr>
      </w:pPr>
      <w:r w:rsidRPr="00CC5308">
        <w:rPr>
          <w:lang w:val="en-US"/>
        </w:rPr>
        <w:t xml:space="preserve">                            Tag="{Binding ProjectNumber}" </w:t>
      </w:r>
    </w:p>
    <w:p w14:paraId="1F88CD87" w14:textId="77777777" w:rsidR="00CC5308" w:rsidRPr="00CC5308" w:rsidRDefault="00CC5308" w:rsidP="00C01DF8">
      <w:pPr>
        <w:pStyle w:val="aff0"/>
        <w:rPr>
          <w:lang w:val="en-US"/>
        </w:rPr>
      </w:pPr>
      <w:r w:rsidRPr="00CC5308">
        <w:rPr>
          <w:lang w:val="en-US"/>
        </w:rPr>
        <w:t xml:space="preserve">                            Margin="10 0 0 0"</w:t>
      </w:r>
    </w:p>
    <w:p w14:paraId="5E4176E1" w14:textId="77777777" w:rsidR="00CC5308" w:rsidRPr="00CC5308" w:rsidRDefault="00CC5308" w:rsidP="00C01DF8">
      <w:pPr>
        <w:pStyle w:val="aff0"/>
        <w:rPr>
          <w:lang w:val="en-US"/>
        </w:rPr>
      </w:pPr>
      <w:r w:rsidRPr="00CC5308">
        <w:rPr>
          <w:lang w:val="en-US"/>
        </w:rPr>
        <w:t xml:space="preserve">                            IsEnabled="{Binding Source={x:Static api:UserSession.HasManagerAccess}}"/&gt;</w:t>
      </w:r>
    </w:p>
    <w:p w14:paraId="107A707B" w14:textId="77777777" w:rsidR="00CC5308" w:rsidRPr="00CC5308" w:rsidRDefault="00CC5308" w:rsidP="00C01DF8">
      <w:pPr>
        <w:pStyle w:val="aff0"/>
        <w:rPr>
          <w:lang w:val="en-US"/>
        </w:rPr>
      </w:pPr>
      <w:r w:rsidRPr="00CC5308">
        <w:rPr>
          <w:lang w:val="en-US"/>
        </w:rPr>
        <w:t xml:space="preserve">                &lt;/DataTemplate&gt;</w:t>
      </w:r>
    </w:p>
    <w:p w14:paraId="4439D0E3" w14:textId="77777777" w:rsidR="00CC5308" w:rsidRPr="00CC5308" w:rsidRDefault="00CC5308" w:rsidP="00C01DF8">
      <w:pPr>
        <w:pStyle w:val="aff0"/>
        <w:rPr>
          <w:lang w:val="en-US"/>
        </w:rPr>
      </w:pPr>
      <w:r w:rsidRPr="00CC5308">
        <w:rPr>
          <w:lang w:val="en-US"/>
        </w:rPr>
        <w:t xml:space="preserve">            &lt;/DataGridTemplateColumn.CellTemplate&gt;</w:t>
      </w:r>
    </w:p>
    <w:p w14:paraId="790F62C3" w14:textId="77777777" w:rsidR="00CC5308" w:rsidRPr="00CC5308" w:rsidRDefault="00CC5308" w:rsidP="00C01DF8">
      <w:pPr>
        <w:pStyle w:val="aff0"/>
        <w:rPr>
          <w:lang w:val="en-US"/>
        </w:rPr>
      </w:pPr>
      <w:r w:rsidRPr="00CC5308">
        <w:rPr>
          <w:lang w:val="en-US"/>
        </w:rPr>
        <w:t xml:space="preserve">        &lt;/DataGridTemplateColumn&gt;</w:t>
      </w:r>
    </w:p>
    <w:p w14:paraId="6F4D2F8D" w14:textId="77777777" w:rsidR="00CC5308" w:rsidRPr="00CC5308" w:rsidRDefault="00CC5308" w:rsidP="00C01DF8">
      <w:pPr>
        <w:pStyle w:val="aff0"/>
        <w:rPr>
          <w:lang w:val="en-US"/>
        </w:rPr>
      </w:pPr>
      <w:r w:rsidRPr="00CC5308">
        <w:rPr>
          <w:lang w:val="en-US"/>
        </w:rPr>
        <w:t xml:space="preserve">        &lt;DataGridTextColumn Header="Описание" Binding="{Binding Description}" IsReadOnly="True" Width="2*" HeaderStyle="{StaticResource CenteredColumnHeaderStyle}"/&gt;</w:t>
      </w:r>
    </w:p>
    <w:p w14:paraId="08D045BA" w14:textId="77777777" w:rsidR="00CC5308" w:rsidRPr="00CC5308" w:rsidRDefault="00CC5308" w:rsidP="00C01DF8">
      <w:pPr>
        <w:pStyle w:val="aff0"/>
        <w:rPr>
          <w:lang w:val="en-US"/>
        </w:rPr>
      </w:pPr>
      <w:r w:rsidRPr="00CC5308">
        <w:rPr>
          <w:lang w:val="en-US"/>
        </w:rPr>
        <w:t xml:space="preserve">        &lt;DataGridTextColumn Header="Заказчик" Binding="{Binding Employer}" IsReadOnly="True" Width="*" HeaderStyle="{StaticResource CenteredColumnHeaderStyle}"/&gt;</w:t>
      </w:r>
    </w:p>
    <w:p w14:paraId="46AAC1FA" w14:textId="77777777" w:rsidR="00CC5308" w:rsidRPr="00CC5308" w:rsidRDefault="00CC5308" w:rsidP="00C01DF8">
      <w:pPr>
        <w:pStyle w:val="aff0"/>
        <w:rPr>
          <w:lang w:val="en-US"/>
        </w:rPr>
      </w:pPr>
      <w:r w:rsidRPr="00CC5308">
        <w:rPr>
          <w:lang w:val="en-US"/>
        </w:rPr>
        <w:lastRenderedPageBreak/>
        <w:t xml:space="preserve">        &lt;DataGridTextColumn Header="Руководитель проекта" Binding="{Binding ProjectManagerFullName}" IsReadOnly="True" Width="*" HeaderStyle="{StaticResource CenteredColumnHeaderStyle}"/&gt;</w:t>
      </w:r>
    </w:p>
    <w:p w14:paraId="519098F4" w14:textId="77777777" w:rsidR="00CC5308" w:rsidRPr="00CC5308" w:rsidRDefault="00CC5308" w:rsidP="00C01DF8">
      <w:pPr>
        <w:pStyle w:val="aff0"/>
      </w:pPr>
      <w:r w:rsidRPr="00573FC4">
        <w:rPr>
          <w:lang w:val="en-US"/>
        </w:rPr>
        <w:t xml:space="preserve">        </w:t>
      </w:r>
      <w:r w:rsidRPr="00CC5308">
        <w:t xml:space="preserve">&lt;!-- Используем </w:t>
      </w:r>
      <w:r w:rsidRPr="00CC5308">
        <w:rPr>
          <w:lang w:val="en-US"/>
        </w:rPr>
        <w:t>StringFormat</w:t>
      </w:r>
      <w:r w:rsidRPr="00CC5308">
        <w:t xml:space="preserve"> для отображения </w:t>
      </w:r>
      <w:r w:rsidRPr="00CC5308">
        <w:rPr>
          <w:lang w:val="en-US"/>
        </w:rPr>
        <w:t>DateOnly</w:t>
      </w:r>
      <w:r w:rsidRPr="00CC5308">
        <w:t xml:space="preserve"> в формате </w:t>
      </w:r>
      <w:r w:rsidRPr="00CC5308">
        <w:rPr>
          <w:lang w:val="en-US"/>
        </w:rPr>
        <w:t>dd</w:t>
      </w:r>
      <w:r w:rsidRPr="00CC5308">
        <w:t>.</w:t>
      </w:r>
      <w:r w:rsidRPr="00CC5308">
        <w:rPr>
          <w:lang w:val="en-US"/>
        </w:rPr>
        <w:t>MM</w:t>
      </w:r>
      <w:r w:rsidRPr="00CC5308">
        <w:t>.</w:t>
      </w:r>
      <w:r w:rsidRPr="00CC5308">
        <w:rPr>
          <w:lang w:val="en-US"/>
        </w:rPr>
        <w:t>yyyy</w:t>
      </w:r>
      <w:r w:rsidRPr="00CC5308">
        <w:t xml:space="preserve"> --&gt;</w:t>
      </w:r>
    </w:p>
    <w:p w14:paraId="3348B1C4" w14:textId="77777777" w:rsidR="00CC5308" w:rsidRPr="00CC5308" w:rsidRDefault="00CC5308" w:rsidP="00C01DF8">
      <w:pPr>
        <w:pStyle w:val="aff0"/>
        <w:rPr>
          <w:lang w:val="en-US"/>
        </w:rPr>
      </w:pPr>
      <w:r w:rsidRPr="00CC5308">
        <w:t xml:space="preserve">        </w:t>
      </w:r>
      <w:r w:rsidRPr="00CC5308">
        <w:rPr>
          <w:lang w:val="en-US"/>
        </w:rPr>
        <w:t xml:space="preserve">&lt;DataGridTextColumn Header="Дата заказа" Binding="{Binding ProjectDate, StringFormat=\{0:dd.MM.yyyy\}}" IsReadOnly="True" Width="*" </w:t>
      </w:r>
    </w:p>
    <w:p w14:paraId="06D87FFA" w14:textId="77777777" w:rsidR="00CC5308" w:rsidRPr="00CC5308" w:rsidRDefault="00CC5308" w:rsidP="00C01DF8">
      <w:pPr>
        <w:pStyle w:val="aff0"/>
        <w:rPr>
          <w:lang w:val="en-US"/>
        </w:rPr>
      </w:pPr>
      <w:r w:rsidRPr="00CC5308">
        <w:rPr>
          <w:lang w:val="en-US"/>
        </w:rPr>
        <w:t xml:space="preserve">                            HeaderStyle="{StaticResource CenteredColumnHeaderStyle}"/&gt;</w:t>
      </w:r>
    </w:p>
    <w:p w14:paraId="150C1165" w14:textId="77777777" w:rsidR="00CC5308" w:rsidRPr="00573FC4" w:rsidRDefault="00CC5308" w:rsidP="00C01DF8">
      <w:pPr>
        <w:pStyle w:val="aff0"/>
        <w:rPr>
          <w:lang w:val="en-US"/>
        </w:rPr>
      </w:pPr>
      <w:r w:rsidRPr="00573FC4">
        <w:rPr>
          <w:lang w:val="en-US"/>
        </w:rPr>
        <w:t xml:space="preserve">        &lt;!-- </w:t>
      </w:r>
      <w:r w:rsidRPr="00CC5308">
        <w:t>Используем</w:t>
      </w:r>
      <w:r w:rsidRPr="00573FC4">
        <w:rPr>
          <w:lang w:val="en-US"/>
        </w:rPr>
        <w:t xml:space="preserve"> </w:t>
      </w:r>
      <w:r w:rsidRPr="00CC5308">
        <w:rPr>
          <w:lang w:val="en-US"/>
        </w:rPr>
        <w:t>TemplateColumn</w:t>
      </w:r>
      <w:r w:rsidRPr="00573FC4">
        <w:rPr>
          <w:lang w:val="en-US"/>
        </w:rPr>
        <w:t xml:space="preserve">, </w:t>
      </w:r>
      <w:r w:rsidRPr="00CC5308">
        <w:t>чтобы</w:t>
      </w:r>
      <w:r w:rsidRPr="00573FC4">
        <w:rPr>
          <w:lang w:val="en-US"/>
        </w:rPr>
        <w:t xml:space="preserve"> </w:t>
      </w:r>
      <w:r w:rsidRPr="00CC5308">
        <w:t>отобразить</w:t>
      </w:r>
      <w:r w:rsidRPr="00573FC4">
        <w:rPr>
          <w:lang w:val="en-US"/>
        </w:rPr>
        <w:t xml:space="preserve"> </w:t>
      </w:r>
      <w:r w:rsidRPr="00CC5308">
        <w:t>цветную</w:t>
      </w:r>
      <w:r w:rsidRPr="00573FC4">
        <w:rPr>
          <w:lang w:val="en-US"/>
        </w:rPr>
        <w:t xml:space="preserve"> </w:t>
      </w:r>
      <w:r w:rsidRPr="00CC5308">
        <w:t>кнопку</w:t>
      </w:r>
      <w:r w:rsidRPr="00573FC4">
        <w:rPr>
          <w:lang w:val="en-US"/>
        </w:rPr>
        <w:t>/</w:t>
      </w:r>
      <w:r w:rsidRPr="00CC5308">
        <w:t>рамку</w:t>
      </w:r>
      <w:r w:rsidRPr="00573FC4">
        <w:rPr>
          <w:lang w:val="en-US"/>
        </w:rPr>
        <w:t xml:space="preserve"> </w:t>
      </w:r>
      <w:r w:rsidRPr="00CC5308">
        <w:t>с</w:t>
      </w:r>
      <w:r w:rsidRPr="00573FC4">
        <w:rPr>
          <w:lang w:val="en-US"/>
        </w:rPr>
        <w:t xml:space="preserve"> </w:t>
      </w:r>
      <w:r w:rsidRPr="00CC5308">
        <w:t>текстом</w:t>
      </w:r>
      <w:r w:rsidRPr="00573FC4">
        <w:rPr>
          <w:lang w:val="en-US"/>
        </w:rPr>
        <w:t xml:space="preserve"> </w:t>
      </w:r>
      <w:r w:rsidRPr="00CC5308">
        <w:t>статуса</w:t>
      </w:r>
      <w:r w:rsidRPr="00573FC4">
        <w:rPr>
          <w:lang w:val="en-US"/>
        </w:rPr>
        <w:t xml:space="preserve"> --&gt;</w:t>
      </w:r>
    </w:p>
    <w:p w14:paraId="0B0405CB" w14:textId="77777777" w:rsidR="00CC5308" w:rsidRPr="00CC5308" w:rsidRDefault="00CC5308" w:rsidP="00C01DF8">
      <w:pPr>
        <w:pStyle w:val="aff0"/>
        <w:rPr>
          <w:lang w:val="en-US"/>
        </w:rPr>
      </w:pPr>
      <w:r w:rsidRPr="00573FC4">
        <w:rPr>
          <w:lang w:val="en-US"/>
        </w:rPr>
        <w:t xml:space="preserve">        </w:t>
      </w:r>
      <w:r w:rsidRPr="00CC5308">
        <w:rPr>
          <w:lang w:val="en-US"/>
        </w:rPr>
        <w:t>&lt;DataGridTemplateColumn Header="Статус" IsReadOnly="True" Width="*" HeaderStyle="{StaticResource CenteredColumnHeaderStyle}"&gt;</w:t>
      </w:r>
    </w:p>
    <w:p w14:paraId="345EF5C4" w14:textId="77777777" w:rsidR="00CC5308" w:rsidRPr="00CC5308" w:rsidRDefault="00CC5308" w:rsidP="00C01DF8">
      <w:pPr>
        <w:pStyle w:val="aff0"/>
        <w:rPr>
          <w:lang w:val="en-US"/>
        </w:rPr>
      </w:pPr>
      <w:r w:rsidRPr="00CC5308">
        <w:rPr>
          <w:lang w:val="en-US"/>
        </w:rPr>
        <w:t xml:space="preserve">            &lt;DataGridTemplateColumn.CellTemplate&gt;</w:t>
      </w:r>
    </w:p>
    <w:p w14:paraId="3A0742CF" w14:textId="77777777" w:rsidR="00CC5308" w:rsidRPr="00CC5308" w:rsidRDefault="00CC5308" w:rsidP="00C01DF8">
      <w:pPr>
        <w:pStyle w:val="aff0"/>
        <w:rPr>
          <w:lang w:val="en-US"/>
        </w:rPr>
      </w:pPr>
      <w:r w:rsidRPr="00CC5308">
        <w:rPr>
          <w:lang w:val="en-US"/>
        </w:rPr>
        <w:t xml:space="preserve">                &lt;DataTemplate&gt;</w:t>
      </w:r>
    </w:p>
    <w:p w14:paraId="439ADA89" w14:textId="77777777" w:rsidR="00CC5308" w:rsidRPr="00CC5308" w:rsidRDefault="00CC5308" w:rsidP="00C01DF8">
      <w:pPr>
        <w:pStyle w:val="aff0"/>
        <w:rPr>
          <w:lang w:val="en-US"/>
        </w:rPr>
      </w:pPr>
      <w:r w:rsidRPr="00CC5308">
        <w:rPr>
          <w:lang w:val="en-US"/>
        </w:rPr>
        <w:t xml:space="preserve">                    &lt;!-- Border с фоном, зависящим от значения Status через StatusToBrushConverter --&gt;</w:t>
      </w:r>
    </w:p>
    <w:p w14:paraId="26BEA3B8" w14:textId="77777777" w:rsidR="00CC5308" w:rsidRPr="00CC5308" w:rsidRDefault="00CC5308" w:rsidP="00C01DF8">
      <w:pPr>
        <w:pStyle w:val="aff0"/>
        <w:rPr>
          <w:lang w:val="en-US"/>
        </w:rPr>
      </w:pPr>
      <w:r w:rsidRPr="00CC5308">
        <w:rPr>
          <w:lang w:val="en-US"/>
        </w:rPr>
        <w:t xml:space="preserve">                    &lt;Border Background="{Binding Status, Converter={StaticResource StatusToBrushConverter}}" Padding="5,2" CornerRadius="3"&gt;</w:t>
      </w:r>
    </w:p>
    <w:p w14:paraId="3EF78CDA" w14:textId="77777777" w:rsidR="00CC5308" w:rsidRPr="00CC5308" w:rsidRDefault="00CC5308" w:rsidP="00C01DF8">
      <w:pPr>
        <w:pStyle w:val="aff0"/>
        <w:rPr>
          <w:lang w:val="en-US"/>
        </w:rPr>
      </w:pPr>
      <w:r w:rsidRPr="00CC5308">
        <w:rPr>
          <w:lang w:val="en-US"/>
        </w:rPr>
        <w:t xml:space="preserve">                        &lt;TextBlock Text="{Binding Status}" Foreground="White" FontWeight="Bold" FontSize="12" HorizontalAlignment="Center" VerticalAlignment="Center"/&gt;</w:t>
      </w:r>
    </w:p>
    <w:p w14:paraId="39E3593E" w14:textId="77777777" w:rsidR="00CC5308" w:rsidRPr="00CC5308" w:rsidRDefault="00CC5308" w:rsidP="00C01DF8">
      <w:pPr>
        <w:pStyle w:val="aff0"/>
        <w:rPr>
          <w:lang w:val="en-US"/>
        </w:rPr>
      </w:pPr>
      <w:r w:rsidRPr="00CC5308">
        <w:rPr>
          <w:lang w:val="en-US"/>
        </w:rPr>
        <w:t xml:space="preserve">                    &lt;/Border&gt;</w:t>
      </w:r>
    </w:p>
    <w:p w14:paraId="61E37564" w14:textId="77777777" w:rsidR="00CC5308" w:rsidRPr="00CC5308" w:rsidRDefault="00CC5308" w:rsidP="00C01DF8">
      <w:pPr>
        <w:pStyle w:val="aff0"/>
        <w:rPr>
          <w:lang w:val="en-US"/>
        </w:rPr>
      </w:pPr>
      <w:r w:rsidRPr="00CC5308">
        <w:rPr>
          <w:lang w:val="en-US"/>
        </w:rPr>
        <w:t xml:space="preserve">                &lt;/DataTemplate&gt;</w:t>
      </w:r>
    </w:p>
    <w:p w14:paraId="6E1B5D4F" w14:textId="77777777" w:rsidR="00CC5308" w:rsidRPr="00CC5308" w:rsidRDefault="00CC5308" w:rsidP="00C01DF8">
      <w:pPr>
        <w:pStyle w:val="aff0"/>
        <w:rPr>
          <w:lang w:val="en-US"/>
        </w:rPr>
      </w:pPr>
      <w:r w:rsidRPr="00CC5308">
        <w:rPr>
          <w:lang w:val="en-US"/>
        </w:rPr>
        <w:t xml:space="preserve">            &lt;/DataGridTemplateColumn.CellTemplate&gt;</w:t>
      </w:r>
    </w:p>
    <w:p w14:paraId="2AD793B1" w14:textId="77777777" w:rsidR="00CC5308" w:rsidRPr="00CC5308" w:rsidRDefault="00CC5308" w:rsidP="00C01DF8">
      <w:pPr>
        <w:pStyle w:val="aff0"/>
        <w:rPr>
          <w:lang w:val="en-US"/>
        </w:rPr>
      </w:pPr>
      <w:r w:rsidRPr="00CC5308">
        <w:rPr>
          <w:lang w:val="en-US"/>
        </w:rPr>
        <w:t xml:space="preserve">        &lt;/DataGridTemplateColumn&gt;</w:t>
      </w:r>
    </w:p>
    <w:p w14:paraId="271DC210" w14:textId="77777777" w:rsidR="00CC5308" w:rsidRPr="00CC5308" w:rsidRDefault="00CC5308" w:rsidP="00C01DF8">
      <w:pPr>
        <w:pStyle w:val="aff0"/>
      </w:pPr>
      <w:r w:rsidRPr="00573FC4">
        <w:rPr>
          <w:lang w:val="en-US"/>
        </w:rPr>
        <w:t xml:space="preserve">        </w:t>
      </w:r>
      <w:r w:rsidRPr="00CC5308">
        <w:t>&lt;!-- Содержит кнопки "Редактировать" и "Удалить" --&gt;</w:t>
      </w:r>
    </w:p>
    <w:p w14:paraId="3BAAAA24" w14:textId="77777777" w:rsidR="00CC5308" w:rsidRPr="00CC5308" w:rsidRDefault="00CC5308" w:rsidP="00C01DF8">
      <w:pPr>
        <w:pStyle w:val="aff0"/>
        <w:rPr>
          <w:lang w:val="en-US"/>
        </w:rPr>
      </w:pPr>
      <w:r w:rsidRPr="00CC5308">
        <w:t xml:space="preserve">        </w:t>
      </w:r>
      <w:r w:rsidRPr="00CC5308">
        <w:rPr>
          <w:lang w:val="en-US"/>
        </w:rPr>
        <w:t>&lt;DataGridTemplateColumn Header="Действия" IsReadOnly="True" Width="*" HeaderStyle="{StaticResource CenteredColumnHeaderStyle}"&gt;</w:t>
      </w:r>
    </w:p>
    <w:p w14:paraId="1D4E081D" w14:textId="77777777" w:rsidR="00CC5308" w:rsidRPr="00CC5308" w:rsidRDefault="00CC5308" w:rsidP="00C01DF8">
      <w:pPr>
        <w:pStyle w:val="aff0"/>
        <w:rPr>
          <w:lang w:val="en-US"/>
        </w:rPr>
      </w:pPr>
      <w:r w:rsidRPr="00CC5308">
        <w:rPr>
          <w:lang w:val="en-US"/>
        </w:rPr>
        <w:t xml:space="preserve">            &lt;DataGridTemplateColumn.CellTemplate&gt;</w:t>
      </w:r>
    </w:p>
    <w:p w14:paraId="28B74944" w14:textId="462131D1" w:rsidR="00CC5308" w:rsidRDefault="00676366" w:rsidP="00676366">
      <w:pPr>
        <w:pStyle w:val="aff0"/>
        <w:rPr>
          <w:lang w:val="en-US"/>
        </w:rPr>
      </w:pPr>
      <w:r>
        <w:rPr>
          <w:lang w:val="en-US"/>
        </w:rPr>
        <w:t xml:space="preserve">                &lt;DataTemplate&gt;</w:t>
      </w:r>
    </w:p>
    <w:p w14:paraId="0280FB51" w14:textId="1A277BAD" w:rsidR="00676366" w:rsidRPr="00676366" w:rsidRDefault="00676366" w:rsidP="00676366">
      <w:pPr>
        <w:pStyle w:val="aff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...</w:t>
      </w:r>
    </w:p>
    <w:p w14:paraId="1A828CFF" w14:textId="77777777" w:rsidR="00CC5308" w:rsidRPr="00CC5308" w:rsidRDefault="00CC5308" w:rsidP="00C01DF8">
      <w:pPr>
        <w:pStyle w:val="aff0"/>
        <w:rPr>
          <w:lang w:val="en-US"/>
        </w:rPr>
      </w:pPr>
      <w:r w:rsidRPr="00CC5308">
        <w:rPr>
          <w:lang w:val="en-US"/>
        </w:rPr>
        <w:t xml:space="preserve">                &lt;/DataTemplate&gt;</w:t>
      </w:r>
    </w:p>
    <w:p w14:paraId="1D67DD91" w14:textId="77777777" w:rsidR="00CC5308" w:rsidRPr="00CC5308" w:rsidRDefault="00CC5308" w:rsidP="00C01DF8">
      <w:pPr>
        <w:pStyle w:val="aff0"/>
        <w:rPr>
          <w:lang w:val="en-US"/>
        </w:rPr>
      </w:pPr>
      <w:r w:rsidRPr="00CC5308">
        <w:rPr>
          <w:lang w:val="en-US"/>
        </w:rPr>
        <w:t xml:space="preserve">            &lt;/DataGridTemplateColumn.CellTemplate&gt;</w:t>
      </w:r>
    </w:p>
    <w:p w14:paraId="34ABCFBB" w14:textId="77777777" w:rsidR="00CC5308" w:rsidRPr="00CC5308" w:rsidRDefault="00CC5308" w:rsidP="00C01DF8">
      <w:pPr>
        <w:pStyle w:val="aff0"/>
        <w:rPr>
          <w:lang w:val="en-US"/>
        </w:rPr>
      </w:pPr>
      <w:r w:rsidRPr="00CC5308">
        <w:rPr>
          <w:lang w:val="en-US"/>
        </w:rPr>
        <w:t xml:space="preserve">        &lt;/DataGridTemplateColumn&gt;</w:t>
      </w:r>
    </w:p>
    <w:p w14:paraId="3E4CFA6C" w14:textId="77777777" w:rsidR="00CC5308" w:rsidRPr="00CC5308" w:rsidRDefault="00CC5308" w:rsidP="00C01DF8">
      <w:pPr>
        <w:pStyle w:val="aff0"/>
        <w:rPr>
          <w:lang w:val="en-US"/>
        </w:rPr>
      </w:pPr>
      <w:r w:rsidRPr="00CC5308">
        <w:rPr>
          <w:lang w:val="en-US"/>
        </w:rPr>
        <w:t xml:space="preserve">    &lt;/DataGrid.Columns&gt;</w:t>
      </w:r>
    </w:p>
    <w:p w14:paraId="4A97453E" w14:textId="44EAA4A3" w:rsidR="004C3219" w:rsidRDefault="00CC5308" w:rsidP="00C01DF8">
      <w:pPr>
        <w:pStyle w:val="aff0"/>
        <w:rPr>
          <w:lang w:val="en-US"/>
        </w:rPr>
      </w:pPr>
      <w:r w:rsidRPr="00CC5308">
        <w:rPr>
          <w:lang w:val="en-US"/>
        </w:rPr>
        <w:t>&lt;/DataGrid&gt;</w:t>
      </w:r>
    </w:p>
    <w:p w14:paraId="78BAED2F" w14:textId="77777777" w:rsidR="00CC5308" w:rsidRPr="003C42D4" w:rsidRDefault="00CC5308" w:rsidP="004C3219">
      <w:pPr>
        <w:pStyle w:val="aff0"/>
        <w:rPr>
          <w:lang w:val="en-US"/>
        </w:rPr>
      </w:pPr>
    </w:p>
    <w:p w14:paraId="28484972" w14:textId="1EB4A573" w:rsidR="00F4028D" w:rsidRDefault="00F4028D" w:rsidP="00D13073">
      <w:pPr>
        <w:pStyle w:val="2"/>
      </w:pPr>
      <w:bookmarkStart w:id="43" w:name="_Toc215610301"/>
      <w:bookmarkStart w:id="44" w:name="_Toc215610344"/>
      <w:bookmarkStart w:id="45" w:name="_Toc215610402"/>
      <w:r>
        <w:t>Разграничение прав доступа пользователей</w:t>
      </w:r>
      <w:bookmarkEnd w:id="43"/>
      <w:bookmarkEnd w:id="44"/>
      <w:bookmarkEnd w:id="45"/>
    </w:p>
    <w:p w14:paraId="1344A163" w14:textId="61A97BC1" w:rsidR="006C2075" w:rsidRDefault="00BC2B85" w:rsidP="00A742EF">
      <w:pPr>
        <w:pStyle w:val="a3"/>
      </w:pPr>
      <w:r w:rsidRPr="00BC2B85">
        <w:t>Разграничение прав доступа реализовано разделени</w:t>
      </w:r>
      <w:r w:rsidR="00241B2F">
        <w:t>ем</w:t>
      </w:r>
      <w:r w:rsidR="006C2075">
        <w:t xml:space="preserve"> пользователей на </w:t>
      </w:r>
      <w:r w:rsidR="006C2075" w:rsidRPr="006C2075">
        <w:t>три роли</w:t>
      </w:r>
      <w:r w:rsidR="00A742EF" w:rsidRPr="00A742EF">
        <w:t xml:space="preserve">: </w:t>
      </w:r>
      <w:r w:rsidR="00A742EF">
        <w:t>администратор, менеджер и гость.</w:t>
      </w:r>
    </w:p>
    <w:p w14:paraId="126598E0" w14:textId="05703A94" w:rsidR="00AF0CF8" w:rsidRDefault="004E7726" w:rsidP="00C51BF0">
      <w:pPr>
        <w:pStyle w:val="a3"/>
      </w:pPr>
      <w:r w:rsidRPr="004E7726">
        <w:lastRenderedPageBreak/>
        <w:t>Для осуществления разграничения прав доступа в WPF-приложении реализовано хранение роли пользователя, полученной при аутентифика</w:t>
      </w:r>
      <w:r w:rsidR="00A742EF">
        <w:t>ции, и управление видимостью и</w:t>
      </w:r>
      <w:r w:rsidR="0051787C">
        <w:t>ли</w:t>
      </w:r>
      <w:r w:rsidRPr="004E7726">
        <w:t xml:space="preserve"> доступностью элементов интерфейса</w:t>
      </w:r>
      <w:r w:rsidR="00C51BF0">
        <w:t xml:space="preserve">. Код с </w:t>
      </w:r>
      <w:r w:rsidR="00767932">
        <w:t>методом</w:t>
      </w:r>
      <w:r w:rsidR="00C51BF0">
        <w:t xml:space="preserve"> аутентификации </w:t>
      </w:r>
      <w:r w:rsidR="00746FD7">
        <w:t>и получением роли пользователя</w:t>
      </w:r>
      <w:r w:rsidR="00C51BF0">
        <w:t xml:space="preserve"> представлен в листинге </w:t>
      </w:r>
      <w:r w:rsidR="0044155D">
        <w:t>5</w:t>
      </w:r>
      <w:r w:rsidR="00BC2B85" w:rsidRPr="006C2075">
        <w:t>.</w:t>
      </w:r>
    </w:p>
    <w:p w14:paraId="789247EC" w14:textId="18F0B89B" w:rsidR="008852BA" w:rsidRPr="008852BA" w:rsidRDefault="00E405C0" w:rsidP="008852BA">
      <w:pPr>
        <w:pStyle w:val="aff2"/>
        <w:rPr>
          <w:highlight w:val="yellow"/>
        </w:rPr>
      </w:pPr>
      <w:r>
        <w:t xml:space="preserve">Листинг 5 </w:t>
      </w:r>
      <w:r w:rsidR="00342D19">
        <w:t>–</w:t>
      </w:r>
      <w:r>
        <w:t xml:space="preserve"> </w:t>
      </w:r>
      <w:r w:rsidR="00973CA8">
        <w:t>Метод</w:t>
      </w:r>
      <w:r w:rsidR="0051787C">
        <w:t xml:space="preserve"> </w:t>
      </w:r>
      <w:r w:rsidR="00CF7C37">
        <w:t xml:space="preserve">аутентификации </w:t>
      </w:r>
      <w:r w:rsidR="00973CA8">
        <w:t>и</w:t>
      </w:r>
      <w:r w:rsidR="005C775C">
        <w:t xml:space="preserve"> получения</w:t>
      </w:r>
      <w:r w:rsidR="00973CA8">
        <w:t xml:space="preserve"> роли пользователя</w:t>
      </w:r>
    </w:p>
    <w:p w14:paraId="5A78043B" w14:textId="77777777" w:rsidR="002E52E7" w:rsidRPr="00573FC4" w:rsidRDefault="002E52E7" w:rsidP="002E52E7">
      <w:pPr>
        <w:pStyle w:val="aff0"/>
        <w:rPr>
          <w:lang w:val="en-US"/>
        </w:rPr>
      </w:pPr>
      <w:r w:rsidRPr="00573FC4">
        <w:rPr>
          <w:lang w:val="en-US"/>
        </w:rPr>
        <w:t>public async Task&lt;AuthResponse?&gt; LoginAsync(string login, string password)</w:t>
      </w:r>
    </w:p>
    <w:p w14:paraId="4947238D" w14:textId="7269F309" w:rsidR="002E52E7" w:rsidRPr="00573FC4" w:rsidRDefault="002E52E7" w:rsidP="002E52E7">
      <w:pPr>
        <w:pStyle w:val="aff0"/>
        <w:rPr>
          <w:lang w:val="en-US"/>
        </w:rPr>
      </w:pPr>
      <w:r w:rsidRPr="00573FC4">
        <w:rPr>
          <w:lang w:val="en-US"/>
        </w:rPr>
        <w:t>{</w:t>
      </w:r>
    </w:p>
    <w:p w14:paraId="492BA313" w14:textId="77777777" w:rsidR="002E52E7" w:rsidRPr="00573FC4" w:rsidRDefault="002E52E7" w:rsidP="002E52E7">
      <w:pPr>
        <w:pStyle w:val="aff0"/>
        <w:rPr>
          <w:lang w:val="en-US"/>
        </w:rPr>
      </w:pPr>
      <w:r w:rsidRPr="00573FC4">
        <w:rPr>
          <w:lang w:val="en-US"/>
        </w:rPr>
        <w:t xml:space="preserve">     var loginData = new { Login = login, Password = password };</w:t>
      </w:r>
    </w:p>
    <w:p w14:paraId="2A1BFB5A" w14:textId="77777777" w:rsidR="002E52E7" w:rsidRPr="00573FC4" w:rsidRDefault="002E52E7" w:rsidP="002E52E7">
      <w:pPr>
        <w:pStyle w:val="aff0"/>
        <w:rPr>
          <w:lang w:val="en-US"/>
        </w:rPr>
      </w:pPr>
      <w:r w:rsidRPr="00573FC4">
        <w:rPr>
          <w:lang w:val="en-US"/>
        </w:rPr>
        <w:t xml:space="preserve">     var json = JsonSerializer.Serialize(loginData);</w:t>
      </w:r>
    </w:p>
    <w:p w14:paraId="0E86714F" w14:textId="77777777" w:rsidR="002E52E7" w:rsidRPr="00573FC4" w:rsidRDefault="002E52E7" w:rsidP="002E52E7">
      <w:pPr>
        <w:pStyle w:val="aff0"/>
        <w:rPr>
          <w:lang w:val="en-US"/>
        </w:rPr>
      </w:pPr>
      <w:r w:rsidRPr="00573FC4">
        <w:rPr>
          <w:lang w:val="en-US"/>
        </w:rPr>
        <w:t xml:space="preserve">     var content = new StringContent(json, Encoding.UTF8, "application/json");</w:t>
      </w:r>
    </w:p>
    <w:p w14:paraId="56B58D5C" w14:textId="77777777" w:rsidR="002E52E7" w:rsidRPr="00573FC4" w:rsidRDefault="002E52E7" w:rsidP="002E52E7">
      <w:pPr>
        <w:pStyle w:val="aff0"/>
        <w:rPr>
          <w:lang w:val="en-US"/>
        </w:rPr>
      </w:pPr>
    </w:p>
    <w:p w14:paraId="0DFCDBF7" w14:textId="77777777" w:rsidR="002E52E7" w:rsidRPr="00573FC4" w:rsidRDefault="002E52E7" w:rsidP="002E52E7">
      <w:pPr>
        <w:pStyle w:val="aff0"/>
        <w:rPr>
          <w:lang w:val="en-US"/>
        </w:rPr>
      </w:pPr>
      <w:r w:rsidRPr="00573FC4">
        <w:rPr>
          <w:lang w:val="en-US"/>
        </w:rPr>
        <w:t xml:space="preserve">     var response = await _httpClient.PostAsync("auth/login", content);</w:t>
      </w:r>
    </w:p>
    <w:p w14:paraId="388F4888" w14:textId="77777777" w:rsidR="002E52E7" w:rsidRPr="00573FC4" w:rsidRDefault="002E52E7" w:rsidP="002E52E7">
      <w:pPr>
        <w:pStyle w:val="aff0"/>
        <w:rPr>
          <w:lang w:val="en-US"/>
        </w:rPr>
      </w:pPr>
      <w:r w:rsidRPr="00573FC4">
        <w:rPr>
          <w:lang w:val="en-US"/>
        </w:rPr>
        <w:t xml:space="preserve">     if (response.IsSuccessStatusCode)</w:t>
      </w:r>
    </w:p>
    <w:p w14:paraId="6BDE4CEA" w14:textId="77777777" w:rsidR="002E52E7" w:rsidRPr="00573FC4" w:rsidRDefault="002E52E7" w:rsidP="002E52E7">
      <w:pPr>
        <w:pStyle w:val="aff0"/>
        <w:rPr>
          <w:lang w:val="en-US"/>
        </w:rPr>
      </w:pPr>
      <w:r w:rsidRPr="00573FC4">
        <w:rPr>
          <w:lang w:val="en-US"/>
        </w:rPr>
        <w:t xml:space="preserve">     {</w:t>
      </w:r>
    </w:p>
    <w:p w14:paraId="4A39A019" w14:textId="77777777" w:rsidR="002E52E7" w:rsidRPr="00573FC4" w:rsidRDefault="002E52E7" w:rsidP="002E52E7">
      <w:pPr>
        <w:pStyle w:val="aff0"/>
        <w:rPr>
          <w:lang w:val="en-US"/>
        </w:rPr>
      </w:pPr>
      <w:r w:rsidRPr="00573FC4">
        <w:rPr>
          <w:lang w:val="en-US"/>
        </w:rPr>
        <w:t xml:space="preserve">         var responseContent = await response.Content.ReadAsStringAsync();</w:t>
      </w:r>
    </w:p>
    <w:p w14:paraId="1FBFB8EC" w14:textId="77777777" w:rsidR="002E52E7" w:rsidRPr="00573FC4" w:rsidRDefault="002E52E7" w:rsidP="002E52E7">
      <w:pPr>
        <w:pStyle w:val="aff0"/>
        <w:rPr>
          <w:lang w:val="en-US"/>
        </w:rPr>
      </w:pPr>
      <w:r w:rsidRPr="00573FC4">
        <w:rPr>
          <w:lang w:val="en-US"/>
        </w:rPr>
        <w:t xml:space="preserve">         var authResponse = JsonSerializer.Deserialize&lt;AuthResponse&gt;(responseContent, new JsonSerializerOptions { PropertyNameCaseInsensitive = true });</w:t>
      </w:r>
    </w:p>
    <w:p w14:paraId="19260769" w14:textId="77777777" w:rsidR="002E52E7" w:rsidRPr="00573FC4" w:rsidRDefault="002E52E7" w:rsidP="002E52E7">
      <w:pPr>
        <w:pStyle w:val="aff0"/>
        <w:rPr>
          <w:lang w:val="en-US"/>
        </w:rPr>
      </w:pPr>
      <w:r w:rsidRPr="00573FC4">
        <w:rPr>
          <w:lang w:val="en-US"/>
        </w:rPr>
        <w:t xml:space="preserve">         if (authResponse != null &amp;&amp; authResponse.Success)</w:t>
      </w:r>
    </w:p>
    <w:p w14:paraId="62F6FA2B" w14:textId="77777777" w:rsidR="002E52E7" w:rsidRPr="00573FC4" w:rsidRDefault="002E52E7" w:rsidP="002E52E7">
      <w:pPr>
        <w:pStyle w:val="aff0"/>
        <w:rPr>
          <w:lang w:val="en-US"/>
        </w:rPr>
      </w:pPr>
      <w:r w:rsidRPr="00573FC4">
        <w:rPr>
          <w:lang w:val="en-US"/>
        </w:rPr>
        <w:t xml:space="preserve">         {</w:t>
      </w:r>
    </w:p>
    <w:p w14:paraId="37E83836" w14:textId="77777777" w:rsidR="002E52E7" w:rsidRPr="00573FC4" w:rsidRDefault="002E52E7" w:rsidP="002E52E7">
      <w:pPr>
        <w:pStyle w:val="aff0"/>
        <w:rPr>
          <w:lang w:val="en-US"/>
        </w:rPr>
      </w:pPr>
      <w:r w:rsidRPr="00573FC4">
        <w:rPr>
          <w:lang w:val="en-US"/>
        </w:rPr>
        <w:t xml:space="preserve">             UserSession.UpdateFromAuthResponse(authResponse);</w:t>
      </w:r>
    </w:p>
    <w:p w14:paraId="62C13B5E" w14:textId="64752268" w:rsidR="002E52E7" w:rsidRPr="00573FC4" w:rsidRDefault="002E52E7" w:rsidP="002E52E7">
      <w:pPr>
        <w:pStyle w:val="aff0"/>
        <w:rPr>
          <w:lang w:val="en-US"/>
        </w:rPr>
      </w:pPr>
      <w:r w:rsidRPr="00573FC4">
        <w:rPr>
          <w:lang w:val="en-US"/>
        </w:rPr>
        <w:t xml:space="preserve">             </w:t>
      </w:r>
      <w:r w:rsidRPr="00885807">
        <w:rPr>
          <w:lang w:val="en-US"/>
        </w:rPr>
        <w:t>SetUserRole</w:t>
      </w:r>
      <w:r w:rsidRPr="00573FC4">
        <w:rPr>
          <w:lang w:val="en-US"/>
        </w:rPr>
        <w:t>(</w:t>
      </w:r>
      <w:r w:rsidRPr="00885807">
        <w:rPr>
          <w:lang w:val="en-US"/>
        </w:rPr>
        <w:t>authResponse</w:t>
      </w:r>
      <w:r w:rsidRPr="00573FC4">
        <w:rPr>
          <w:lang w:val="en-US"/>
        </w:rPr>
        <w:t>.</w:t>
      </w:r>
      <w:r w:rsidRPr="00885807">
        <w:rPr>
          <w:lang w:val="en-US"/>
        </w:rPr>
        <w:t>RoleName</w:t>
      </w:r>
      <w:r w:rsidRPr="00573FC4">
        <w:rPr>
          <w:lang w:val="en-US"/>
        </w:rPr>
        <w:t xml:space="preserve">); // </w:t>
      </w:r>
      <w:r w:rsidR="00885807">
        <w:t>Присваивается</w:t>
      </w:r>
      <w:r w:rsidR="00885807" w:rsidRPr="00573FC4">
        <w:rPr>
          <w:lang w:val="en-US"/>
        </w:rPr>
        <w:t xml:space="preserve"> </w:t>
      </w:r>
      <w:r w:rsidRPr="002E52E7">
        <w:t>роль</w:t>
      </w:r>
      <w:r w:rsidRPr="00573FC4">
        <w:rPr>
          <w:lang w:val="en-US"/>
        </w:rPr>
        <w:t xml:space="preserve"> </w:t>
      </w:r>
      <w:r w:rsidR="00885807">
        <w:t>пользователю</w:t>
      </w:r>
    </w:p>
    <w:p w14:paraId="2A0F777E" w14:textId="77777777" w:rsidR="002E52E7" w:rsidRPr="00573FC4" w:rsidRDefault="002E52E7" w:rsidP="002E52E7">
      <w:pPr>
        <w:pStyle w:val="aff0"/>
        <w:rPr>
          <w:lang w:val="en-US"/>
        </w:rPr>
      </w:pPr>
      <w:r w:rsidRPr="00573FC4">
        <w:rPr>
          <w:lang w:val="en-US"/>
        </w:rPr>
        <w:t xml:space="preserve">         }</w:t>
      </w:r>
    </w:p>
    <w:p w14:paraId="2E67D74B" w14:textId="77777777" w:rsidR="002E52E7" w:rsidRPr="00573FC4" w:rsidRDefault="002E52E7" w:rsidP="002E52E7">
      <w:pPr>
        <w:pStyle w:val="aff0"/>
        <w:rPr>
          <w:lang w:val="en-US"/>
        </w:rPr>
      </w:pPr>
      <w:r w:rsidRPr="00573FC4">
        <w:rPr>
          <w:lang w:val="en-US"/>
        </w:rPr>
        <w:t xml:space="preserve">         return authResponse;</w:t>
      </w:r>
    </w:p>
    <w:p w14:paraId="60BB2CC3" w14:textId="77777777" w:rsidR="002E52E7" w:rsidRPr="00573FC4" w:rsidRDefault="002E52E7" w:rsidP="002E52E7">
      <w:pPr>
        <w:pStyle w:val="aff0"/>
        <w:rPr>
          <w:lang w:val="en-US"/>
        </w:rPr>
      </w:pPr>
      <w:r w:rsidRPr="00573FC4">
        <w:rPr>
          <w:lang w:val="en-US"/>
        </w:rPr>
        <w:t xml:space="preserve">     }</w:t>
      </w:r>
    </w:p>
    <w:p w14:paraId="07B130DA" w14:textId="77777777" w:rsidR="002E52E7" w:rsidRPr="00573FC4" w:rsidRDefault="002E52E7" w:rsidP="002E52E7">
      <w:pPr>
        <w:pStyle w:val="aff0"/>
        <w:rPr>
          <w:lang w:val="en-US"/>
        </w:rPr>
      </w:pPr>
      <w:r w:rsidRPr="00573FC4">
        <w:rPr>
          <w:lang w:val="en-US"/>
        </w:rPr>
        <w:t xml:space="preserve">     else</w:t>
      </w:r>
    </w:p>
    <w:p w14:paraId="33ABBFE9" w14:textId="77777777" w:rsidR="002E52E7" w:rsidRPr="00573FC4" w:rsidRDefault="002E52E7" w:rsidP="002E52E7">
      <w:pPr>
        <w:pStyle w:val="aff0"/>
        <w:rPr>
          <w:lang w:val="en-US"/>
        </w:rPr>
      </w:pPr>
      <w:r w:rsidRPr="00573FC4">
        <w:rPr>
          <w:lang w:val="en-US"/>
        </w:rPr>
        <w:t xml:space="preserve">     {</w:t>
      </w:r>
    </w:p>
    <w:p w14:paraId="5EEE27A2" w14:textId="413A7A8C" w:rsidR="002E52E7" w:rsidRPr="005963F6" w:rsidRDefault="002E52E7" w:rsidP="002E52E7">
      <w:pPr>
        <w:pStyle w:val="aff0"/>
        <w:rPr>
          <w:lang w:val="en-US"/>
        </w:rPr>
      </w:pPr>
      <w:r w:rsidRPr="005963F6">
        <w:rPr>
          <w:lang w:val="en-US"/>
        </w:rPr>
        <w:t xml:space="preserve">  </w:t>
      </w:r>
      <w:r w:rsidR="005963F6" w:rsidRPr="005963F6">
        <w:rPr>
          <w:lang w:val="en-US"/>
        </w:rPr>
        <w:t xml:space="preserve">       var errorContent = await </w:t>
      </w:r>
      <w:r w:rsidRPr="005963F6">
        <w:rPr>
          <w:lang w:val="en-US"/>
        </w:rPr>
        <w:t>response.Content.ReadAsStringAsync();</w:t>
      </w:r>
    </w:p>
    <w:p w14:paraId="71735175" w14:textId="77777777" w:rsidR="002E52E7" w:rsidRPr="002E52E7" w:rsidRDefault="002E52E7" w:rsidP="002E52E7">
      <w:pPr>
        <w:pStyle w:val="aff0"/>
      </w:pPr>
      <w:r w:rsidRPr="005963F6">
        <w:rPr>
          <w:lang w:val="en-US"/>
        </w:rPr>
        <w:t xml:space="preserve">         </w:t>
      </w:r>
      <w:r w:rsidRPr="002E52E7">
        <w:t>try</w:t>
      </w:r>
    </w:p>
    <w:p w14:paraId="4D69FD9E" w14:textId="01F95018" w:rsidR="002E52E7" w:rsidRPr="00BE2A67" w:rsidRDefault="002E52E7" w:rsidP="00BE2A67">
      <w:pPr>
        <w:pStyle w:val="aff0"/>
      </w:pPr>
      <w:r w:rsidRPr="002E52E7">
        <w:t xml:space="preserve">         {</w:t>
      </w:r>
    </w:p>
    <w:p w14:paraId="596D0C9D" w14:textId="27708845" w:rsidR="00BE2A67" w:rsidRPr="00BE2A67" w:rsidRDefault="00BE2A67" w:rsidP="00BE2A67">
      <w:pPr>
        <w:pStyle w:val="aff0"/>
        <w:rPr>
          <w:lang w:val="en-US"/>
        </w:rPr>
      </w:pPr>
      <w:r>
        <w:tab/>
      </w:r>
      <w:r>
        <w:tab/>
      </w:r>
      <w:r>
        <w:tab/>
        <w:t>...</w:t>
      </w:r>
    </w:p>
    <w:p w14:paraId="7633625F" w14:textId="77777777" w:rsidR="002E52E7" w:rsidRPr="002E52E7" w:rsidRDefault="002E52E7" w:rsidP="002E52E7">
      <w:pPr>
        <w:pStyle w:val="aff0"/>
      </w:pPr>
      <w:r w:rsidRPr="002E52E7">
        <w:t xml:space="preserve">         }</w:t>
      </w:r>
    </w:p>
    <w:p w14:paraId="2C51DDC2" w14:textId="77777777" w:rsidR="002E52E7" w:rsidRPr="002E52E7" w:rsidRDefault="002E52E7" w:rsidP="002E52E7">
      <w:pPr>
        <w:pStyle w:val="aff0"/>
      </w:pPr>
      <w:r w:rsidRPr="002E52E7">
        <w:t xml:space="preserve">         catch</w:t>
      </w:r>
    </w:p>
    <w:p w14:paraId="5BB53012" w14:textId="77777777" w:rsidR="002E52E7" w:rsidRPr="002E52E7" w:rsidRDefault="002E52E7" w:rsidP="002E52E7">
      <w:pPr>
        <w:pStyle w:val="aff0"/>
      </w:pPr>
      <w:r w:rsidRPr="002E52E7">
        <w:t xml:space="preserve">         {</w:t>
      </w:r>
    </w:p>
    <w:p w14:paraId="5101FF26" w14:textId="7E11A067" w:rsidR="002E52E7" w:rsidRPr="002E52E7" w:rsidRDefault="002E52E7" w:rsidP="002E52E7">
      <w:pPr>
        <w:pStyle w:val="aff0"/>
      </w:pPr>
      <w:r w:rsidRPr="002E52E7">
        <w:t xml:space="preserve">             </w:t>
      </w:r>
      <w:r w:rsidR="00BE2A67">
        <w:t>...</w:t>
      </w:r>
    </w:p>
    <w:p w14:paraId="54A64220" w14:textId="77777777" w:rsidR="002E52E7" w:rsidRPr="002E52E7" w:rsidRDefault="002E52E7" w:rsidP="002E52E7">
      <w:pPr>
        <w:pStyle w:val="aff0"/>
      </w:pPr>
      <w:r w:rsidRPr="002E52E7">
        <w:t xml:space="preserve">         }</w:t>
      </w:r>
    </w:p>
    <w:p w14:paraId="0455CBD6" w14:textId="77777777" w:rsidR="00BE2A67" w:rsidRDefault="002E52E7" w:rsidP="002E52E7">
      <w:pPr>
        <w:pStyle w:val="aff0"/>
      </w:pPr>
      <w:r w:rsidRPr="002E52E7">
        <w:t xml:space="preserve">     }</w:t>
      </w:r>
    </w:p>
    <w:p w14:paraId="254857AC" w14:textId="0ED10913" w:rsidR="00E405C0" w:rsidRPr="006C2075" w:rsidRDefault="002E52E7" w:rsidP="002E52E7">
      <w:pPr>
        <w:pStyle w:val="aff0"/>
      </w:pPr>
      <w:r>
        <w:t>}</w:t>
      </w:r>
    </w:p>
    <w:p w14:paraId="6358187B" w14:textId="44A49673" w:rsidR="00F4028D" w:rsidRDefault="00F4028D" w:rsidP="00D13073">
      <w:pPr>
        <w:pStyle w:val="2"/>
      </w:pPr>
      <w:bookmarkStart w:id="46" w:name="_Toc215610302"/>
      <w:bookmarkStart w:id="47" w:name="_Toc215610345"/>
      <w:bookmarkStart w:id="48" w:name="_Toc215610403"/>
      <w:r>
        <w:lastRenderedPageBreak/>
        <w:t>Экспорт и импорт данных</w:t>
      </w:r>
      <w:bookmarkEnd w:id="46"/>
      <w:bookmarkEnd w:id="47"/>
      <w:bookmarkEnd w:id="48"/>
    </w:p>
    <w:p w14:paraId="45B00CF6" w14:textId="168C3DF9" w:rsidR="00270616" w:rsidRPr="003D4058" w:rsidRDefault="0010665C" w:rsidP="008D5ED1">
      <w:pPr>
        <w:pStyle w:val="a3"/>
      </w:pPr>
      <w:r>
        <w:t xml:space="preserve">Оконное </w:t>
      </w:r>
      <w:r w:rsidR="00270616">
        <w:t xml:space="preserve">приложение также предоставляет доступ к </w:t>
      </w:r>
      <w:r w:rsidR="003C42D4">
        <w:t>импорту</w:t>
      </w:r>
      <w:r w:rsidR="009F00FB">
        <w:t xml:space="preserve"> </w:t>
      </w:r>
      <w:r>
        <w:t xml:space="preserve">в формате </w:t>
      </w:r>
      <w:r w:rsidRPr="0010665C">
        <w:t>.</w:t>
      </w:r>
      <w:r>
        <w:rPr>
          <w:lang w:val="en-US"/>
        </w:rPr>
        <w:t>csv</w:t>
      </w:r>
      <w:r w:rsidRPr="0010665C">
        <w:t xml:space="preserve"> </w:t>
      </w:r>
      <w:r w:rsidR="00270616">
        <w:t xml:space="preserve">данных о </w:t>
      </w:r>
      <w:r>
        <w:t>проектах</w:t>
      </w:r>
      <w:r w:rsidR="00956EFA">
        <w:t xml:space="preserve"> организации</w:t>
      </w:r>
      <w:r>
        <w:t xml:space="preserve">. </w:t>
      </w:r>
      <w:r w:rsidR="00F53A13">
        <w:t xml:space="preserve">Код метода импорта данных </w:t>
      </w:r>
      <w:r w:rsidR="00BB2C3B" w:rsidRPr="00BB2C3B">
        <w:rPr>
          <w:lang w:val="en-US"/>
        </w:rPr>
        <w:t>ProcessCsvImportAsync</w:t>
      </w:r>
      <w:r w:rsidR="00F53A13">
        <w:t xml:space="preserve"> </w:t>
      </w:r>
      <w:r w:rsidR="00C7366D">
        <w:t xml:space="preserve">представлен листингом 6. Также в </w:t>
      </w:r>
      <w:r w:rsidR="000750F2">
        <w:t>оконном приложении</w:t>
      </w:r>
      <w:r w:rsidR="00C7366D">
        <w:t xml:space="preserve"> присутствует </w:t>
      </w:r>
      <w:r w:rsidR="000750F2">
        <w:t xml:space="preserve">экспорта данных в формате </w:t>
      </w:r>
      <w:r w:rsidR="000750F2" w:rsidRPr="000750F2">
        <w:t>.</w:t>
      </w:r>
      <w:r w:rsidR="000750F2">
        <w:rPr>
          <w:lang w:val="en-US"/>
        </w:rPr>
        <w:t>pdf</w:t>
      </w:r>
      <w:r w:rsidR="003D4058">
        <w:t xml:space="preserve">. Код метода </w:t>
      </w:r>
      <w:r w:rsidR="000750F2">
        <w:t>экспорта данных</w:t>
      </w:r>
      <w:r w:rsidR="00681943" w:rsidRPr="00681943">
        <w:t xml:space="preserve"> </w:t>
      </w:r>
      <w:r w:rsidR="00681943" w:rsidRPr="00681943">
        <w:rPr>
          <w:lang w:val="en-US"/>
        </w:rPr>
        <w:t>GeneratePdfReport</w:t>
      </w:r>
      <w:r w:rsidR="000750F2">
        <w:t xml:space="preserve"> </w:t>
      </w:r>
      <w:r w:rsidR="003D4058">
        <w:t>представлен листингом 7.</w:t>
      </w:r>
    </w:p>
    <w:p w14:paraId="0DEE10E3" w14:textId="13F38A82" w:rsidR="008336ED" w:rsidRPr="00573FC4" w:rsidRDefault="008336ED" w:rsidP="008C6416">
      <w:pPr>
        <w:pStyle w:val="aff2"/>
        <w:rPr>
          <w:lang w:val="en-US"/>
        </w:rPr>
      </w:pPr>
      <w:r>
        <w:t>Листинг</w:t>
      </w:r>
      <w:r w:rsidRPr="00573FC4">
        <w:rPr>
          <w:lang w:val="en-US"/>
        </w:rPr>
        <w:t xml:space="preserve"> 6 </w:t>
      </w:r>
      <w:r w:rsidR="00B27CEA" w:rsidRPr="00573FC4">
        <w:rPr>
          <w:lang w:val="en-US"/>
        </w:rPr>
        <w:t>–</w:t>
      </w:r>
      <w:r w:rsidRPr="00573FC4">
        <w:rPr>
          <w:lang w:val="en-US"/>
        </w:rPr>
        <w:t xml:space="preserve"> </w:t>
      </w:r>
      <w:r>
        <w:t>Код</w:t>
      </w:r>
      <w:r w:rsidRPr="00573FC4">
        <w:rPr>
          <w:lang w:val="en-US"/>
        </w:rPr>
        <w:t xml:space="preserve"> </w:t>
      </w:r>
      <w:r>
        <w:t>метода</w:t>
      </w:r>
      <w:r w:rsidRPr="00573FC4">
        <w:rPr>
          <w:lang w:val="en-US"/>
        </w:rPr>
        <w:t xml:space="preserve"> </w:t>
      </w:r>
      <w:r w:rsidR="00F53A13" w:rsidRPr="00BB2C3B">
        <w:rPr>
          <w:lang w:val="en-US"/>
        </w:rPr>
        <w:t>ProcessCsvImportAsync</w:t>
      </w:r>
    </w:p>
    <w:p w14:paraId="4244F138" w14:textId="77777777" w:rsidR="00255F19" w:rsidRPr="00255F19" w:rsidRDefault="00255F19" w:rsidP="00255F19">
      <w:pPr>
        <w:pStyle w:val="aff0"/>
        <w:rPr>
          <w:lang w:val="en-US"/>
        </w:rPr>
      </w:pPr>
      <w:r w:rsidRPr="00255F19">
        <w:rPr>
          <w:lang w:val="en-US"/>
        </w:rPr>
        <w:t>private async Task ProcessCsvImportAsync(string filePath)</w:t>
      </w:r>
    </w:p>
    <w:p w14:paraId="69E6CB1B" w14:textId="77777777" w:rsidR="00255F19" w:rsidRPr="00255F19" w:rsidRDefault="00255F19" w:rsidP="00255F19">
      <w:pPr>
        <w:pStyle w:val="aff0"/>
        <w:rPr>
          <w:lang w:val="en-US"/>
        </w:rPr>
      </w:pPr>
      <w:r w:rsidRPr="00255F19">
        <w:rPr>
          <w:lang w:val="en-US"/>
        </w:rPr>
        <w:t>{</w:t>
      </w:r>
    </w:p>
    <w:p w14:paraId="560ABBE0" w14:textId="77777777" w:rsidR="00255F19" w:rsidRPr="00255F19" w:rsidRDefault="00255F19" w:rsidP="00255F19">
      <w:pPr>
        <w:pStyle w:val="aff0"/>
        <w:rPr>
          <w:lang w:val="en-US"/>
        </w:rPr>
      </w:pPr>
      <w:r w:rsidRPr="00255F19">
        <w:rPr>
          <w:lang w:val="en-US"/>
        </w:rPr>
        <w:t xml:space="preserve">    try</w:t>
      </w:r>
    </w:p>
    <w:p w14:paraId="5EDC9B50" w14:textId="371E3C97" w:rsidR="00255F19" w:rsidRPr="00255F19" w:rsidRDefault="00255F19" w:rsidP="00255F19">
      <w:pPr>
        <w:pStyle w:val="aff0"/>
        <w:rPr>
          <w:lang w:val="en-US"/>
        </w:rPr>
      </w:pPr>
      <w:r>
        <w:rPr>
          <w:lang w:val="en-US"/>
        </w:rPr>
        <w:t xml:space="preserve">    {</w:t>
      </w:r>
    </w:p>
    <w:p w14:paraId="503F41C6" w14:textId="77777777" w:rsidR="00255F19" w:rsidRPr="00255F19" w:rsidRDefault="00255F19" w:rsidP="00255F19">
      <w:pPr>
        <w:pStyle w:val="aff0"/>
        <w:rPr>
          <w:lang w:val="en-US"/>
        </w:rPr>
      </w:pPr>
      <w:r w:rsidRPr="00255F19">
        <w:rPr>
          <w:lang w:val="en-US"/>
        </w:rPr>
        <w:t xml:space="preserve">        using (TextFieldParser parser = new TextFieldParser(filePath, System.Text.Encoding.UTF8))</w:t>
      </w:r>
    </w:p>
    <w:p w14:paraId="25CB307C" w14:textId="77777777" w:rsidR="00255F19" w:rsidRPr="00255F19" w:rsidRDefault="00255F19" w:rsidP="00255F19">
      <w:pPr>
        <w:pStyle w:val="aff0"/>
        <w:rPr>
          <w:lang w:val="en-US"/>
        </w:rPr>
      </w:pPr>
      <w:r w:rsidRPr="00255F19">
        <w:rPr>
          <w:lang w:val="en-US"/>
        </w:rPr>
        <w:t xml:space="preserve">        {</w:t>
      </w:r>
    </w:p>
    <w:p w14:paraId="7F0FB991" w14:textId="77777777" w:rsidR="00255F19" w:rsidRPr="00255F19" w:rsidRDefault="00255F19" w:rsidP="00255F19">
      <w:pPr>
        <w:pStyle w:val="aff0"/>
        <w:rPr>
          <w:lang w:val="en-US"/>
        </w:rPr>
      </w:pPr>
      <w:r w:rsidRPr="00255F19">
        <w:rPr>
          <w:lang w:val="en-US"/>
        </w:rPr>
        <w:t xml:space="preserve">            parser.TextFieldType = FieldType.Delimited;</w:t>
      </w:r>
    </w:p>
    <w:p w14:paraId="194EFC8B" w14:textId="77777777" w:rsidR="00255F19" w:rsidRPr="00255F19" w:rsidRDefault="00255F19" w:rsidP="00255F19">
      <w:pPr>
        <w:pStyle w:val="aff0"/>
        <w:rPr>
          <w:lang w:val="en-US"/>
        </w:rPr>
      </w:pPr>
      <w:r w:rsidRPr="00255F19">
        <w:rPr>
          <w:lang w:val="en-US"/>
        </w:rPr>
        <w:t xml:space="preserve">            parser.SetDelimiters(";");</w:t>
      </w:r>
    </w:p>
    <w:p w14:paraId="063B268F" w14:textId="77777777" w:rsidR="00255F19" w:rsidRPr="00255F19" w:rsidRDefault="00255F19" w:rsidP="00255F19">
      <w:pPr>
        <w:pStyle w:val="aff0"/>
        <w:rPr>
          <w:lang w:val="en-US"/>
        </w:rPr>
      </w:pPr>
      <w:r w:rsidRPr="00255F19">
        <w:rPr>
          <w:lang w:val="en-US"/>
        </w:rPr>
        <w:t xml:space="preserve">            parser.HasFieldsEnclosedInQuotes = false;</w:t>
      </w:r>
    </w:p>
    <w:p w14:paraId="2642E90F" w14:textId="77777777" w:rsidR="00255F19" w:rsidRPr="00255F19" w:rsidRDefault="00255F19" w:rsidP="00255F19">
      <w:pPr>
        <w:pStyle w:val="aff0"/>
        <w:rPr>
          <w:lang w:val="en-US"/>
        </w:rPr>
      </w:pPr>
      <w:r w:rsidRPr="00255F19">
        <w:rPr>
          <w:lang w:val="en-US"/>
        </w:rPr>
        <w:t xml:space="preserve">            parser.TrimWhiteSpace = true;</w:t>
      </w:r>
    </w:p>
    <w:p w14:paraId="6FF3A542" w14:textId="77777777" w:rsidR="00255F19" w:rsidRPr="00255F19" w:rsidRDefault="00255F19" w:rsidP="00255F19">
      <w:pPr>
        <w:pStyle w:val="aff0"/>
        <w:rPr>
          <w:lang w:val="en-US"/>
        </w:rPr>
      </w:pPr>
    </w:p>
    <w:p w14:paraId="7117D9BF" w14:textId="33BBA477" w:rsidR="00255F19" w:rsidRPr="00573FC4" w:rsidRDefault="00255F19" w:rsidP="00255F19">
      <w:pPr>
        <w:pStyle w:val="aff0"/>
        <w:rPr>
          <w:lang w:val="en-US"/>
        </w:rPr>
      </w:pPr>
      <w:r w:rsidRPr="00255F19">
        <w:rPr>
          <w:lang w:val="en-US"/>
        </w:rPr>
        <w:t xml:space="preserve">            // </w:t>
      </w:r>
      <w:r>
        <w:t>чтение</w:t>
      </w:r>
      <w:r w:rsidRPr="00573FC4">
        <w:rPr>
          <w:lang w:val="en-US"/>
        </w:rPr>
        <w:t xml:space="preserve"> </w:t>
      </w:r>
      <w:r>
        <w:t>заголовков</w:t>
      </w:r>
    </w:p>
    <w:p w14:paraId="3B096F7F" w14:textId="77777777" w:rsidR="00255F19" w:rsidRPr="00255F19" w:rsidRDefault="00255F19" w:rsidP="00255F19">
      <w:pPr>
        <w:pStyle w:val="aff0"/>
        <w:rPr>
          <w:lang w:val="en-US"/>
        </w:rPr>
      </w:pPr>
      <w:r w:rsidRPr="00255F19">
        <w:rPr>
          <w:lang w:val="en-US"/>
        </w:rPr>
        <w:t xml:space="preserve">            string[] headers = parser.ReadFields();</w:t>
      </w:r>
    </w:p>
    <w:p w14:paraId="74071F65" w14:textId="77777777" w:rsidR="00255F19" w:rsidRPr="00255F19" w:rsidRDefault="00255F19" w:rsidP="00255F19">
      <w:pPr>
        <w:pStyle w:val="aff0"/>
        <w:rPr>
          <w:lang w:val="en-US"/>
        </w:rPr>
      </w:pPr>
      <w:r w:rsidRPr="00255F19">
        <w:rPr>
          <w:lang w:val="en-US"/>
        </w:rPr>
        <w:t xml:space="preserve">            if (headers == null || headers.Length &lt; 7)</w:t>
      </w:r>
    </w:p>
    <w:p w14:paraId="504C51BD" w14:textId="77777777" w:rsidR="00255F19" w:rsidRPr="00255F19" w:rsidRDefault="00255F19" w:rsidP="00255F19">
      <w:pPr>
        <w:pStyle w:val="aff0"/>
        <w:rPr>
          <w:lang w:val="en-US"/>
        </w:rPr>
      </w:pPr>
      <w:r w:rsidRPr="00255F19">
        <w:rPr>
          <w:lang w:val="en-US"/>
        </w:rPr>
        <w:t xml:space="preserve">            {</w:t>
      </w:r>
    </w:p>
    <w:p w14:paraId="1AE896CE" w14:textId="10459480" w:rsidR="00255F19" w:rsidRPr="00255F19" w:rsidRDefault="00255F19" w:rsidP="00255F19">
      <w:pPr>
        <w:pStyle w:val="aff0"/>
        <w:rPr>
          <w:lang w:val="en-US"/>
        </w:rPr>
      </w:pPr>
      <w:r w:rsidRPr="00255F19">
        <w:rPr>
          <w:lang w:val="en-US"/>
        </w:rPr>
        <w:t xml:space="preserve">                </w:t>
      </w:r>
      <w:r w:rsidR="00506E9E" w:rsidRPr="00573FC4">
        <w:rPr>
          <w:lang w:val="en-US"/>
        </w:rPr>
        <w:t>...</w:t>
      </w:r>
    </w:p>
    <w:p w14:paraId="67EE19D3" w14:textId="77777777" w:rsidR="00255F19" w:rsidRPr="00255F19" w:rsidRDefault="00255F19" w:rsidP="00255F19">
      <w:pPr>
        <w:pStyle w:val="aff0"/>
        <w:rPr>
          <w:lang w:val="en-US"/>
        </w:rPr>
      </w:pPr>
      <w:r w:rsidRPr="00255F19">
        <w:rPr>
          <w:lang w:val="en-US"/>
        </w:rPr>
        <w:t xml:space="preserve">                return;</w:t>
      </w:r>
    </w:p>
    <w:p w14:paraId="2A55D137" w14:textId="76695DEC" w:rsidR="00224A30" w:rsidRDefault="000272F0" w:rsidP="00224A30">
      <w:pPr>
        <w:pStyle w:val="aff0"/>
        <w:rPr>
          <w:lang w:val="en-US"/>
        </w:rPr>
      </w:pPr>
      <w:r>
        <w:rPr>
          <w:lang w:val="en-US"/>
        </w:rPr>
        <w:t xml:space="preserve">            }</w:t>
      </w:r>
    </w:p>
    <w:p w14:paraId="70DFFBFD" w14:textId="77777777" w:rsidR="00255F19" w:rsidRPr="00255F19" w:rsidRDefault="00255F19" w:rsidP="00255F19">
      <w:pPr>
        <w:pStyle w:val="aff0"/>
        <w:rPr>
          <w:lang w:val="en-US"/>
        </w:rPr>
      </w:pPr>
    </w:p>
    <w:p w14:paraId="5BD2FB24" w14:textId="5E911A1A" w:rsidR="00255F19" w:rsidRPr="006D30AD" w:rsidRDefault="00255F19" w:rsidP="00255F19">
      <w:pPr>
        <w:pStyle w:val="aff0"/>
        <w:rPr>
          <w:lang w:val="en-US"/>
        </w:rPr>
      </w:pPr>
      <w:r w:rsidRPr="00255F19">
        <w:rPr>
          <w:lang w:val="en-US"/>
        </w:rPr>
        <w:t xml:space="preserve">            // </w:t>
      </w:r>
      <w:r>
        <w:t>Чтение</w:t>
      </w:r>
      <w:r w:rsidRPr="006D30AD">
        <w:rPr>
          <w:lang w:val="en-US"/>
        </w:rPr>
        <w:t xml:space="preserve"> </w:t>
      </w:r>
      <w:r>
        <w:t>строк</w:t>
      </w:r>
      <w:r>
        <w:rPr>
          <w:lang w:val="en-US"/>
        </w:rPr>
        <w:t xml:space="preserve"> csv</w:t>
      </w:r>
      <w:r w:rsidRPr="006D30AD">
        <w:rPr>
          <w:lang w:val="en-US"/>
        </w:rPr>
        <w:t>-</w:t>
      </w:r>
      <w:r>
        <w:t>файла</w:t>
      </w:r>
    </w:p>
    <w:p w14:paraId="47F97303" w14:textId="77777777" w:rsidR="00255F19" w:rsidRPr="00255F19" w:rsidRDefault="00255F19" w:rsidP="00255F19">
      <w:pPr>
        <w:pStyle w:val="aff0"/>
        <w:rPr>
          <w:lang w:val="en-US"/>
        </w:rPr>
      </w:pPr>
      <w:r w:rsidRPr="00255F19">
        <w:rPr>
          <w:lang w:val="en-US"/>
        </w:rPr>
        <w:t xml:space="preserve">            while (!parser.EndOfData)</w:t>
      </w:r>
    </w:p>
    <w:p w14:paraId="47BE1940" w14:textId="77777777" w:rsidR="00255F19" w:rsidRPr="00255F19" w:rsidRDefault="00255F19" w:rsidP="00255F19">
      <w:pPr>
        <w:pStyle w:val="aff0"/>
        <w:rPr>
          <w:lang w:val="en-US"/>
        </w:rPr>
      </w:pPr>
      <w:r w:rsidRPr="00255F19">
        <w:rPr>
          <w:lang w:val="en-US"/>
        </w:rPr>
        <w:t xml:space="preserve">            {</w:t>
      </w:r>
    </w:p>
    <w:p w14:paraId="62DB79F3" w14:textId="77777777" w:rsidR="00255F19" w:rsidRPr="00255F19" w:rsidRDefault="00255F19" w:rsidP="00255F19">
      <w:pPr>
        <w:pStyle w:val="aff0"/>
        <w:rPr>
          <w:lang w:val="en-US"/>
        </w:rPr>
      </w:pPr>
      <w:r w:rsidRPr="00255F19">
        <w:rPr>
          <w:lang w:val="en-US"/>
        </w:rPr>
        <w:t xml:space="preserve">                string[] fields = parser.ReadFields();</w:t>
      </w:r>
    </w:p>
    <w:p w14:paraId="18E246FB" w14:textId="24862857" w:rsidR="00255F19" w:rsidRPr="00255F19" w:rsidRDefault="00255F19" w:rsidP="00255F19">
      <w:pPr>
        <w:pStyle w:val="aff0"/>
        <w:rPr>
          <w:lang w:val="en-US"/>
        </w:rPr>
      </w:pPr>
      <w:r w:rsidRPr="00255F19">
        <w:rPr>
          <w:lang w:val="en-US"/>
        </w:rPr>
        <w:t xml:space="preserve">                if (fi</w:t>
      </w:r>
      <w:r w:rsidR="006D30AD">
        <w:rPr>
          <w:lang w:val="en-US"/>
        </w:rPr>
        <w:t>elds == null || fields.Length &lt;</w:t>
      </w:r>
      <w:r w:rsidR="006D30AD" w:rsidRPr="006D30AD">
        <w:rPr>
          <w:lang w:val="en-US"/>
        </w:rPr>
        <w:t xml:space="preserve"> </w:t>
      </w:r>
      <w:r w:rsidRPr="00255F19">
        <w:rPr>
          <w:lang w:val="en-US"/>
        </w:rPr>
        <w:t>headers.Length)</w:t>
      </w:r>
    </w:p>
    <w:p w14:paraId="3BC9CDA5" w14:textId="77777777" w:rsidR="00255F19" w:rsidRPr="00255F19" w:rsidRDefault="00255F19" w:rsidP="00255F19">
      <w:pPr>
        <w:pStyle w:val="aff0"/>
      </w:pPr>
      <w:r w:rsidRPr="00255F19">
        <w:rPr>
          <w:lang w:val="en-US"/>
        </w:rPr>
        <w:t xml:space="preserve">                </w:t>
      </w:r>
      <w:r w:rsidRPr="00255F19">
        <w:t>{</w:t>
      </w:r>
    </w:p>
    <w:p w14:paraId="47E31133" w14:textId="77777777" w:rsidR="00255F19" w:rsidRPr="00255F19" w:rsidRDefault="00255F19" w:rsidP="00255F19">
      <w:pPr>
        <w:pStyle w:val="aff0"/>
      </w:pPr>
      <w:r w:rsidRPr="00255F19">
        <w:t xml:space="preserve">                    </w:t>
      </w:r>
      <w:r w:rsidRPr="00255F19">
        <w:rPr>
          <w:lang w:val="en-US"/>
        </w:rPr>
        <w:t>continue</w:t>
      </w:r>
      <w:r w:rsidRPr="00255F19">
        <w:t>;</w:t>
      </w:r>
    </w:p>
    <w:p w14:paraId="6D17BEB2" w14:textId="77777777" w:rsidR="00255F19" w:rsidRPr="00255F19" w:rsidRDefault="00255F19" w:rsidP="00255F19">
      <w:pPr>
        <w:pStyle w:val="aff0"/>
      </w:pPr>
      <w:r w:rsidRPr="00255F19">
        <w:t xml:space="preserve">                }</w:t>
      </w:r>
    </w:p>
    <w:p w14:paraId="42FBA574" w14:textId="77777777" w:rsidR="00255F19" w:rsidRPr="00255F19" w:rsidRDefault="00255F19" w:rsidP="00255F19">
      <w:pPr>
        <w:pStyle w:val="aff0"/>
      </w:pPr>
    </w:p>
    <w:p w14:paraId="2C44F844" w14:textId="67FE9C6D" w:rsidR="000272F0" w:rsidRDefault="000272F0" w:rsidP="000272F0">
      <w:pPr>
        <w:pStyle w:val="aff0"/>
      </w:pPr>
      <w:r>
        <w:t>// Извлечение значений из каждого столбца</w:t>
      </w:r>
    </w:p>
    <w:p w14:paraId="6CF513DB" w14:textId="77777777" w:rsidR="000272F0" w:rsidRPr="00573FC4" w:rsidRDefault="000272F0" w:rsidP="000272F0">
      <w:pPr>
        <w:pStyle w:val="aff0"/>
        <w:rPr>
          <w:lang w:val="en-US"/>
        </w:rPr>
      </w:pPr>
      <w:r>
        <w:t xml:space="preserve">                </w:t>
      </w:r>
      <w:r w:rsidRPr="00573FC4">
        <w:rPr>
          <w:lang w:val="en-US"/>
        </w:rPr>
        <w:t>string name = fields[nameIndex]?.Trim() ?? string.Empty;</w:t>
      </w:r>
    </w:p>
    <w:p w14:paraId="11079985" w14:textId="77777777" w:rsidR="000272F0" w:rsidRPr="000272F0" w:rsidRDefault="000272F0" w:rsidP="000272F0">
      <w:pPr>
        <w:pStyle w:val="aff0"/>
        <w:rPr>
          <w:lang w:val="en-US"/>
        </w:rPr>
      </w:pPr>
      <w:r w:rsidRPr="00573FC4">
        <w:rPr>
          <w:lang w:val="en-US"/>
        </w:rPr>
        <w:t xml:space="preserve">                </w:t>
      </w:r>
      <w:r w:rsidRPr="000272F0">
        <w:rPr>
          <w:lang w:val="en-US"/>
        </w:rPr>
        <w:t>string? description = descIndex &gt;= 0 &amp;&amp; descIndex &lt; fields.Length ? fields[descIndex]?.Trim() : null;</w:t>
      </w:r>
    </w:p>
    <w:p w14:paraId="052E429C" w14:textId="73EC49AE" w:rsidR="00556E49" w:rsidRPr="00573FC4" w:rsidRDefault="000272F0" w:rsidP="004F528A">
      <w:pPr>
        <w:pStyle w:val="aff0"/>
      </w:pPr>
      <w:r w:rsidRPr="000272F0">
        <w:rPr>
          <w:lang w:val="en-US"/>
        </w:rPr>
        <w:lastRenderedPageBreak/>
        <w:t xml:space="preserve">                </w:t>
      </w:r>
      <w:r w:rsidR="00D30106" w:rsidRPr="00573FC4">
        <w:t>...</w:t>
      </w:r>
      <w:r w:rsidR="00255F19" w:rsidRPr="00573FC4">
        <w:t xml:space="preserve"> </w:t>
      </w:r>
    </w:p>
    <w:p w14:paraId="4F7315A4" w14:textId="5064286E" w:rsidR="00255F19" w:rsidRPr="00573FC4" w:rsidRDefault="00556E49" w:rsidP="00556E49">
      <w:pPr>
        <w:pStyle w:val="aff0"/>
        <w:ind w:left="1416"/>
      </w:pPr>
      <w:r w:rsidRPr="00573FC4">
        <w:t xml:space="preserve">  </w:t>
      </w:r>
      <w:r w:rsidR="00255F19" w:rsidRPr="00573FC4">
        <w:t>}</w:t>
      </w:r>
    </w:p>
    <w:p w14:paraId="0D1210F8" w14:textId="77777777" w:rsidR="00255F19" w:rsidRPr="00573FC4" w:rsidRDefault="00255F19" w:rsidP="00255F19">
      <w:pPr>
        <w:pStyle w:val="aff0"/>
      </w:pPr>
    </w:p>
    <w:p w14:paraId="0921AC26" w14:textId="5B565907" w:rsidR="00255F19" w:rsidRPr="00255F19" w:rsidRDefault="00255F19" w:rsidP="00255F19">
      <w:pPr>
        <w:pStyle w:val="aff0"/>
      </w:pPr>
      <w:r w:rsidRPr="00573FC4">
        <w:t xml:space="preserve">            </w:t>
      </w:r>
      <w:r w:rsidRPr="00255F19">
        <w:t xml:space="preserve">// </w:t>
      </w:r>
      <w:r>
        <w:t>Вывод результата</w:t>
      </w:r>
    </w:p>
    <w:p w14:paraId="6BD5EE2A" w14:textId="77777777" w:rsidR="00255F19" w:rsidRPr="00255F19" w:rsidRDefault="00255F19" w:rsidP="00255F19">
      <w:pPr>
        <w:pStyle w:val="aff0"/>
      </w:pPr>
      <w:r w:rsidRPr="00255F19">
        <w:t xml:space="preserve">            </w:t>
      </w:r>
      <w:r w:rsidRPr="00255F19">
        <w:rPr>
          <w:lang w:val="en-US"/>
        </w:rPr>
        <w:t>MessageBox</w:t>
      </w:r>
      <w:r w:rsidRPr="00255F19">
        <w:t>.</w:t>
      </w:r>
      <w:r w:rsidRPr="00255F19">
        <w:rPr>
          <w:lang w:val="en-US"/>
        </w:rPr>
        <w:t>Show</w:t>
      </w:r>
      <w:r w:rsidRPr="00255F19">
        <w:t>($"Импорт завершён. Успешно: {</w:t>
      </w:r>
      <w:r w:rsidRPr="00255F19">
        <w:rPr>
          <w:lang w:val="en-US"/>
        </w:rPr>
        <w:t>importedCount</w:t>
      </w:r>
      <w:r w:rsidRPr="00255F19">
        <w:t>}, Ошибок: {</w:t>
      </w:r>
      <w:r w:rsidRPr="00255F19">
        <w:rPr>
          <w:lang w:val="en-US"/>
        </w:rPr>
        <w:t>errorCount</w:t>
      </w:r>
      <w:r w:rsidRPr="00255F19">
        <w:t xml:space="preserve">}.", "Импорт", </w:t>
      </w:r>
      <w:r w:rsidRPr="00255F19">
        <w:rPr>
          <w:lang w:val="en-US"/>
        </w:rPr>
        <w:t>MessageBoxButton</w:t>
      </w:r>
      <w:r w:rsidRPr="00255F19">
        <w:t>.</w:t>
      </w:r>
      <w:r w:rsidRPr="00255F19">
        <w:rPr>
          <w:lang w:val="en-US"/>
        </w:rPr>
        <w:t>OK</w:t>
      </w:r>
      <w:r w:rsidRPr="00255F19">
        <w:t xml:space="preserve">, </w:t>
      </w:r>
      <w:r w:rsidRPr="00255F19">
        <w:rPr>
          <w:lang w:val="en-US"/>
        </w:rPr>
        <w:t>MessageBoxImage</w:t>
      </w:r>
      <w:r w:rsidRPr="00255F19">
        <w:t>.</w:t>
      </w:r>
      <w:r w:rsidRPr="00255F19">
        <w:rPr>
          <w:lang w:val="en-US"/>
        </w:rPr>
        <w:t>Information</w:t>
      </w:r>
      <w:r w:rsidRPr="00255F19">
        <w:t>);</w:t>
      </w:r>
    </w:p>
    <w:p w14:paraId="091EC296" w14:textId="77777777" w:rsidR="00255F19" w:rsidRPr="00255F19" w:rsidRDefault="00255F19" w:rsidP="00255F19">
      <w:pPr>
        <w:pStyle w:val="aff0"/>
      </w:pPr>
    </w:p>
    <w:p w14:paraId="7C1BBBBF" w14:textId="74E9A5E4" w:rsidR="00255F19" w:rsidRPr="00573FC4" w:rsidRDefault="00255F19" w:rsidP="00255F19">
      <w:pPr>
        <w:pStyle w:val="aff0"/>
        <w:rPr>
          <w:lang w:val="en-US"/>
        </w:rPr>
      </w:pPr>
      <w:r w:rsidRPr="00255F19">
        <w:t xml:space="preserve">            </w:t>
      </w:r>
      <w:r w:rsidRPr="00255F19">
        <w:rPr>
          <w:lang w:val="en-US"/>
        </w:rPr>
        <w:t xml:space="preserve">// </w:t>
      </w:r>
      <w:r>
        <w:t>Обновление</w:t>
      </w:r>
      <w:r w:rsidRPr="00573FC4">
        <w:rPr>
          <w:lang w:val="en-US"/>
        </w:rPr>
        <w:t xml:space="preserve"> </w:t>
      </w:r>
      <w:r>
        <w:t>данных</w:t>
      </w:r>
    </w:p>
    <w:p w14:paraId="4EFE849F" w14:textId="7BAE7DEB" w:rsidR="00255F19" w:rsidRPr="00255F19" w:rsidRDefault="00255F19" w:rsidP="00255F19">
      <w:pPr>
        <w:pStyle w:val="aff0"/>
        <w:rPr>
          <w:lang w:val="en-US"/>
        </w:rPr>
      </w:pPr>
      <w:r w:rsidRPr="00255F19">
        <w:rPr>
          <w:lang w:val="en-US"/>
        </w:rPr>
        <w:t xml:space="preserve">       </w:t>
      </w:r>
      <w:r w:rsidR="006D30AD">
        <w:rPr>
          <w:lang w:val="en-US"/>
        </w:rPr>
        <w:t xml:space="preserve">     await LoadProjectsAsync(</w:t>
      </w:r>
      <w:r w:rsidR="006D30AD" w:rsidRPr="00573FC4">
        <w:rPr>
          <w:lang w:val="en-US"/>
        </w:rPr>
        <w:t>…</w:t>
      </w:r>
      <w:r w:rsidRPr="00255F19">
        <w:rPr>
          <w:lang w:val="en-US"/>
        </w:rPr>
        <w:t>);</w:t>
      </w:r>
    </w:p>
    <w:p w14:paraId="1532B9E1" w14:textId="77777777" w:rsidR="00255F19" w:rsidRPr="00255F19" w:rsidRDefault="00255F19" w:rsidP="00255F19">
      <w:pPr>
        <w:pStyle w:val="aff0"/>
        <w:rPr>
          <w:lang w:val="en-US"/>
        </w:rPr>
      </w:pPr>
      <w:r w:rsidRPr="00255F19">
        <w:rPr>
          <w:lang w:val="en-US"/>
        </w:rPr>
        <w:t xml:space="preserve">        }</w:t>
      </w:r>
    </w:p>
    <w:p w14:paraId="5611B8B7" w14:textId="77777777" w:rsidR="00255F19" w:rsidRPr="00255F19" w:rsidRDefault="00255F19" w:rsidP="00255F19">
      <w:pPr>
        <w:pStyle w:val="aff0"/>
        <w:rPr>
          <w:lang w:val="en-US"/>
        </w:rPr>
      </w:pPr>
      <w:r w:rsidRPr="00255F19">
        <w:rPr>
          <w:lang w:val="en-US"/>
        </w:rPr>
        <w:t xml:space="preserve">    }</w:t>
      </w:r>
    </w:p>
    <w:p w14:paraId="00E8255E" w14:textId="77777777" w:rsidR="00255F19" w:rsidRPr="00255F19" w:rsidRDefault="00255F19" w:rsidP="00255F19">
      <w:pPr>
        <w:pStyle w:val="aff0"/>
        <w:rPr>
          <w:lang w:val="en-US"/>
        </w:rPr>
      </w:pPr>
      <w:r w:rsidRPr="00255F19">
        <w:rPr>
          <w:lang w:val="en-US"/>
        </w:rPr>
        <w:t xml:space="preserve">    catch (Exception ex)</w:t>
      </w:r>
    </w:p>
    <w:p w14:paraId="64EE354D" w14:textId="77777777" w:rsidR="00255F19" w:rsidRPr="00255F19" w:rsidRDefault="00255F19" w:rsidP="00255F19">
      <w:pPr>
        <w:pStyle w:val="aff0"/>
        <w:rPr>
          <w:lang w:val="en-US"/>
        </w:rPr>
      </w:pPr>
      <w:r w:rsidRPr="00255F19">
        <w:rPr>
          <w:lang w:val="en-US"/>
        </w:rPr>
        <w:t xml:space="preserve">    {</w:t>
      </w:r>
    </w:p>
    <w:p w14:paraId="217FC6FB" w14:textId="77777777" w:rsidR="00255F19" w:rsidRPr="00255F19" w:rsidRDefault="00255F19" w:rsidP="00255F19">
      <w:pPr>
        <w:pStyle w:val="aff0"/>
        <w:rPr>
          <w:lang w:val="en-US"/>
        </w:rPr>
      </w:pPr>
      <w:r w:rsidRPr="00255F19">
        <w:rPr>
          <w:lang w:val="en-US"/>
        </w:rPr>
        <w:t xml:space="preserve">        MessageBox.Show($"Ошибка при чтении CSV-файла: {ex.Message}", "Ошибка импорта", MessageBoxButton.OK, MessageBoxImage.Error);</w:t>
      </w:r>
    </w:p>
    <w:p w14:paraId="3E0161BA" w14:textId="77777777" w:rsidR="00255F19" w:rsidRPr="00255F19" w:rsidRDefault="00255F19" w:rsidP="00255F19">
      <w:pPr>
        <w:pStyle w:val="aff0"/>
        <w:rPr>
          <w:lang w:val="en-US"/>
        </w:rPr>
      </w:pPr>
      <w:r w:rsidRPr="00255F19">
        <w:rPr>
          <w:lang w:val="en-US"/>
        </w:rPr>
        <w:t xml:space="preserve">    }</w:t>
      </w:r>
    </w:p>
    <w:p w14:paraId="554BCE21" w14:textId="560EEE8A" w:rsidR="00D826AD" w:rsidRDefault="00255F19" w:rsidP="00255F19">
      <w:pPr>
        <w:pStyle w:val="aff0"/>
        <w:rPr>
          <w:lang w:val="en-US"/>
        </w:rPr>
      </w:pPr>
      <w:r w:rsidRPr="00255F19">
        <w:rPr>
          <w:lang w:val="en-US"/>
        </w:rPr>
        <w:t>}</w:t>
      </w:r>
    </w:p>
    <w:p w14:paraId="3518626E" w14:textId="77777777" w:rsidR="00D826AD" w:rsidRDefault="00D826AD" w:rsidP="0066644F">
      <w:pPr>
        <w:pStyle w:val="aff0"/>
        <w:rPr>
          <w:lang w:val="en-US"/>
        </w:rPr>
      </w:pPr>
    </w:p>
    <w:p w14:paraId="1F494DA1" w14:textId="77777777" w:rsidR="00D826AD" w:rsidRPr="00440A90" w:rsidRDefault="00D826AD" w:rsidP="0066644F">
      <w:pPr>
        <w:pStyle w:val="aff0"/>
        <w:rPr>
          <w:lang w:val="en-US"/>
        </w:rPr>
      </w:pPr>
    </w:p>
    <w:p w14:paraId="540F70A0" w14:textId="068F404A" w:rsidR="003C42D4" w:rsidRPr="00436C69" w:rsidRDefault="00244A08" w:rsidP="00244A08">
      <w:pPr>
        <w:pStyle w:val="aff2"/>
        <w:rPr>
          <w:lang w:val="en-US"/>
        </w:rPr>
      </w:pPr>
      <w:r>
        <w:t>Листинг</w:t>
      </w:r>
      <w:r w:rsidRPr="00436C69">
        <w:rPr>
          <w:lang w:val="en-US"/>
        </w:rPr>
        <w:t xml:space="preserve"> </w:t>
      </w:r>
      <w:r w:rsidR="009862AB" w:rsidRPr="00436C69">
        <w:rPr>
          <w:lang w:val="en-US"/>
        </w:rPr>
        <w:t>7</w:t>
      </w:r>
      <w:r w:rsidRPr="00436C69">
        <w:rPr>
          <w:lang w:val="en-US"/>
        </w:rPr>
        <w:t xml:space="preserve"> – </w:t>
      </w:r>
      <w:r>
        <w:t>Код</w:t>
      </w:r>
      <w:r w:rsidRPr="00436C69">
        <w:rPr>
          <w:lang w:val="en-US"/>
        </w:rPr>
        <w:t xml:space="preserve"> </w:t>
      </w:r>
      <w:r>
        <w:t>метода</w:t>
      </w:r>
      <w:r w:rsidRPr="00436C69">
        <w:rPr>
          <w:lang w:val="en-US"/>
        </w:rPr>
        <w:t xml:space="preserve"> </w:t>
      </w:r>
      <w:r w:rsidR="009862AB">
        <w:t>создания</w:t>
      </w:r>
      <w:r w:rsidR="009862AB" w:rsidRPr="00436C69">
        <w:rPr>
          <w:lang w:val="en-US"/>
        </w:rPr>
        <w:t xml:space="preserve"> </w:t>
      </w:r>
      <w:r w:rsidR="003E137B" w:rsidRPr="003E137B">
        <w:rPr>
          <w:lang w:val="en-US"/>
        </w:rPr>
        <w:t>GeneratePdfReport</w:t>
      </w:r>
    </w:p>
    <w:p w14:paraId="643D2301" w14:textId="77777777" w:rsidR="00436C69" w:rsidRPr="00436C69" w:rsidRDefault="00436C69" w:rsidP="00BF3AAA">
      <w:pPr>
        <w:pStyle w:val="aff0"/>
        <w:rPr>
          <w:lang w:val="en-US"/>
        </w:rPr>
      </w:pPr>
      <w:r w:rsidRPr="00436C69">
        <w:rPr>
          <w:lang w:val="en-US"/>
        </w:rPr>
        <w:t>private void GeneratePdfReport(List&lt;ProjectDetailsModel&gt; projects, string filePath, int currentPage, int totalPages, int totalCount, string? statusFilter, string? managerFilter, DateOnly? startDateFilter, DateOnly? endDateFilter, string? searchTermFilter)</w:t>
      </w:r>
    </w:p>
    <w:p w14:paraId="1874C48B" w14:textId="77777777" w:rsidR="00436C69" w:rsidRPr="00573FC4" w:rsidRDefault="00436C69" w:rsidP="00BF3AAA">
      <w:pPr>
        <w:pStyle w:val="aff0"/>
        <w:rPr>
          <w:lang w:val="en-US"/>
        </w:rPr>
      </w:pPr>
      <w:r w:rsidRPr="00573FC4">
        <w:rPr>
          <w:lang w:val="en-US"/>
        </w:rPr>
        <w:t>{</w:t>
      </w:r>
    </w:p>
    <w:p w14:paraId="52A4C08B" w14:textId="10FD6BB8" w:rsidR="00436C69" w:rsidRPr="00573FC4" w:rsidRDefault="00436C69" w:rsidP="00BF3AAA">
      <w:pPr>
        <w:pStyle w:val="aff0"/>
        <w:rPr>
          <w:lang w:val="en-US"/>
        </w:rPr>
      </w:pPr>
      <w:r w:rsidRPr="00573FC4">
        <w:rPr>
          <w:lang w:val="en-US"/>
        </w:rPr>
        <w:t xml:space="preserve">    // </w:t>
      </w:r>
      <w:r w:rsidRPr="00436C69">
        <w:t>Установка</w:t>
      </w:r>
      <w:r w:rsidRPr="00573FC4">
        <w:rPr>
          <w:lang w:val="en-US"/>
        </w:rPr>
        <w:t xml:space="preserve"> </w:t>
      </w:r>
      <w:r w:rsidRPr="00436C69">
        <w:t>лицензии</w:t>
      </w:r>
      <w:r w:rsidRPr="00573FC4">
        <w:rPr>
          <w:lang w:val="en-US"/>
        </w:rPr>
        <w:t xml:space="preserve"> </w:t>
      </w:r>
      <w:r w:rsidRPr="00436C69">
        <w:rPr>
          <w:lang w:val="en-US"/>
        </w:rPr>
        <w:t>QuestPDF</w:t>
      </w:r>
    </w:p>
    <w:p w14:paraId="157B693E" w14:textId="77777777" w:rsidR="00436C69" w:rsidRPr="00436C69" w:rsidRDefault="00436C69" w:rsidP="00BF3AAA">
      <w:pPr>
        <w:pStyle w:val="aff0"/>
        <w:rPr>
          <w:lang w:val="en-US"/>
        </w:rPr>
      </w:pPr>
      <w:r w:rsidRPr="00BF3AAA">
        <w:rPr>
          <w:lang w:val="en-US"/>
        </w:rPr>
        <w:t xml:space="preserve">    </w:t>
      </w:r>
      <w:r w:rsidRPr="00436C69">
        <w:rPr>
          <w:lang w:val="en-US"/>
        </w:rPr>
        <w:t>QuestPDF.Settings.License = LicenseType.Community;</w:t>
      </w:r>
    </w:p>
    <w:p w14:paraId="3A8133B5" w14:textId="77777777" w:rsidR="00436C69" w:rsidRPr="00436C69" w:rsidRDefault="00436C69" w:rsidP="00BF3AAA">
      <w:pPr>
        <w:pStyle w:val="aff0"/>
        <w:rPr>
          <w:lang w:val="en-US"/>
        </w:rPr>
      </w:pPr>
    </w:p>
    <w:p w14:paraId="09A98BD6" w14:textId="77777777" w:rsidR="00436C69" w:rsidRPr="00436C69" w:rsidRDefault="00436C69" w:rsidP="00BF3AAA">
      <w:pPr>
        <w:pStyle w:val="aff0"/>
        <w:rPr>
          <w:lang w:val="en-US"/>
        </w:rPr>
      </w:pPr>
      <w:r w:rsidRPr="00436C69">
        <w:rPr>
          <w:lang w:val="en-US"/>
        </w:rPr>
        <w:t xml:space="preserve">    QuestPDF.Fluent.Document.Create(container =&gt;</w:t>
      </w:r>
    </w:p>
    <w:p w14:paraId="4866457E" w14:textId="77777777" w:rsidR="00436C69" w:rsidRPr="00436C69" w:rsidRDefault="00436C69" w:rsidP="00BF3AAA">
      <w:pPr>
        <w:pStyle w:val="aff0"/>
        <w:rPr>
          <w:lang w:val="en-US"/>
        </w:rPr>
      </w:pPr>
      <w:r w:rsidRPr="00436C69">
        <w:rPr>
          <w:lang w:val="en-US"/>
        </w:rPr>
        <w:t xml:space="preserve">    {</w:t>
      </w:r>
    </w:p>
    <w:p w14:paraId="1684C7D2" w14:textId="77777777" w:rsidR="00436C69" w:rsidRPr="00436C69" w:rsidRDefault="00436C69" w:rsidP="00BF3AAA">
      <w:pPr>
        <w:pStyle w:val="aff0"/>
        <w:rPr>
          <w:lang w:val="en-US"/>
        </w:rPr>
      </w:pPr>
      <w:r w:rsidRPr="00436C69">
        <w:rPr>
          <w:lang w:val="en-US"/>
        </w:rPr>
        <w:t xml:space="preserve">        container.Page(page =&gt;</w:t>
      </w:r>
    </w:p>
    <w:p w14:paraId="7EF27CFB" w14:textId="77777777" w:rsidR="00436C69" w:rsidRPr="00436C69" w:rsidRDefault="00436C69" w:rsidP="00BF3AAA">
      <w:pPr>
        <w:pStyle w:val="aff0"/>
        <w:rPr>
          <w:lang w:val="en-US"/>
        </w:rPr>
      </w:pPr>
      <w:r w:rsidRPr="00436C69">
        <w:rPr>
          <w:lang w:val="en-US"/>
        </w:rPr>
        <w:t xml:space="preserve">        {</w:t>
      </w:r>
    </w:p>
    <w:p w14:paraId="37B1A424" w14:textId="10A341BF" w:rsidR="00436C69" w:rsidRPr="00573FC4" w:rsidRDefault="00436C69" w:rsidP="00BF3AAA">
      <w:pPr>
        <w:pStyle w:val="aff0"/>
        <w:rPr>
          <w:lang w:val="en-US"/>
        </w:rPr>
      </w:pPr>
      <w:r w:rsidRPr="00436C69">
        <w:rPr>
          <w:lang w:val="en-US"/>
        </w:rPr>
        <w:t xml:space="preserve">            // </w:t>
      </w:r>
      <w:r w:rsidR="00BF3AAA">
        <w:t>Настройка</w:t>
      </w:r>
      <w:r w:rsidR="00BF3AAA" w:rsidRPr="00573FC4">
        <w:rPr>
          <w:lang w:val="en-US"/>
        </w:rPr>
        <w:t xml:space="preserve"> </w:t>
      </w:r>
      <w:r w:rsidR="00BF3AAA">
        <w:t>страницы</w:t>
      </w:r>
    </w:p>
    <w:p w14:paraId="34F2D5C4" w14:textId="77777777" w:rsidR="00436C69" w:rsidRPr="00436C69" w:rsidRDefault="00436C69" w:rsidP="00BF3AAA">
      <w:pPr>
        <w:pStyle w:val="aff0"/>
        <w:rPr>
          <w:lang w:val="en-US"/>
        </w:rPr>
      </w:pPr>
      <w:r w:rsidRPr="00436C69">
        <w:rPr>
          <w:lang w:val="en-US"/>
        </w:rPr>
        <w:t xml:space="preserve">            page.Size(PageSizes.A4);</w:t>
      </w:r>
    </w:p>
    <w:p w14:paraId="62FF8E20" w14:textId="77777777" w:rsidR="00436C69" w:rsidRPr="00436C69" w:rsidRDefault="00436C69" w:rsidP="00BF3AAA">
      <w:pPr>
        <w:pStyle w:val="aff0"/>
        <w:rPr>
          <w:lang w:val="en-US"/>
        </w:rPr>
      </w:pPr>
      <w:r w:rsidRPr="00436C69">
        <w:rPr>
          <w:lang w:val="en-US"/>
        </w:rPr>
        <w:t xml:space="preserve">            page.Margin(2, Unit.Centimetre);</w:t>
      </w:r>
    </w:p>
    <w:p w14:paraId="00FC5E3C" w14:textId="77777777" w:rsidR="00436C69" w:rsidRPr="00436C69" w:rsidRDefault="00436C69" w:rsidP="00BF3AAA">
      <w:pPr>
        <w:pStyle w:val="aff0"/>
        <w:rPr>
          <w:lang w:val="en-US"/>
        </w:rPr>
      </w:pPr>
      <w:r w:rsidRPr="00436C69">
        <w:rPr>
          <w:lang w:val="en-US"/>
        </w:rPr>
        <w:t xml:space="preserve">            page.DefaultTextStyle(x =&gt; x.FontSize(9).FontFamily("Segoe UI"));</w:t>
      </w:r>
    </w:p>
    <w:p w14:paraId="6CB7D9E5" w14:textId="77777777" w:rsidR="00436C69" w:rsidRPr="00436C69" w:rsidRDefault="00436C69" w:rsidP="00BF3AAA">
      <w:pPr>
        <w:pStyle w:val="aff0"/>
        <w:rPr>
          <w:lang w:val="en-US"/>
        </w:rPr>
      </w:pPr>
    </w:p>
    <w:p w14:paraId="642F0593" w14:textId="30DD6E88" w:rsidR="00436C69" w:rsidRPr="00573FC4" w:rsidRDefault="00436C69" w:rsidP="00BF3AAA">
      <w:pPr>
        <w:pStyle w:val="aff0"/>
        <w:rPr>
          <w:lang w:val="en-US"/>
        </w:rPr>
      </w:pPr>
      <w:r w:rsidRPr="00436C69">
        <w:rPr>
          <w:lang w:val="en-US"/>
        </w:rPr>
        <w:t xml:space="preserve">            // </w:t>
      </w:r>
      <w:r w:rsidR="00567D46">
        <w:t>Шапка</w:t>
      </w:r>
      <w:r w:rsidR="00567D46" w:rsidRPr="00573FC4">
        <w:rPr>
          <w:lang w:val="en-US"/>
        </w:rPr>
        <w:t xml:space="preserve"> </w:t>
      </w:r>
      <w:r w:rsidR="00567D46">
        <w:t>документа</w:t>
      </w:r>
    </w:p>
    <w:p w14:paraId="7AF5C69E" w14:textId="77777777" w:rsidR="00436C69" w:rsidRPr="00436C69" w:rsidRDefault="00436C69" w:rsidP="00BF3AAA">
      <w:pPr>
        <w:pStyle w:val="aff0"/>
        <w:rPr>
          <w:lang w:val="en-US"/>
        </w:rPr>
      </w:pPr>
      <w:r w:rsidRPr="00436C69">
        <w:rPr>
          <w:lang w:val="en-US"/>
        </w:rPr>
        <w:t xml:space="preserve">            page.Header()</w:t>
      </w:r>
    </w:p>
    <w:p w14:paraId="41D1A305" w14:textId="77777777" w:rsidR="00436C69" w:rsidRPr="00436C69" w:rsidRDefault="00436C69" w:rsidP="00BF3AAA">
      <w:pPr>
        <w:pStyle w:val="aff0"/>
        <w:rPr>
          <w:lang w:val="en-US"/>
        </w:rPr>
      </w:pPr>
      <w:r w:rsidRPr="00436C69">
        <w:rPr>
          <w:lang w:val="en-US"/>
        </w:rPr>
        <w:t xml:space="preserve">                .Text($"Список проектов - Страница {currentPage} из {totalPages}")</w:t>
      </w:r>
    </w:p>
    <w:p w14:paraId="2267C7F7" w14:textId="77777777" w:rsidR="00436C69" w:rsidRPr="00436C69" w:rsidRDefault="00436C69" w:rsidP="00BF3AAA">
      <w:pPr>
        <w:pStyle w:val="aff0"/>
        <w:rPr>
          <w:lang w:val="en-US"/>
        </w:rPr>
      </w:pPr>
      <w:r w:rsidRPr="00436C69">
        <w:rPr>
          <w:lang w:val="en-US"/>
        </w:rPr>
        <w:t xml:space="preserve">                .SemiBold().FontSize(14);</w:t>
      </w:r>
    </w:p>
    <w:p w14:paraId="026F1DB5" w14:textId="77777777" w:rsidR="00436C69" w:rsidRPr="00436C69" w:rsidRDefault="00436C69" w:rsidP="00BF3AAA">
      <w:pPr>
        <w:pStyle w:val="aff0"/>
        <w:rPr>
          <w:lang w:val="en-US"/>
        </w:rPr>
      </w:pPr>
    </w:p>
    <w:p w14:paraId="7BD36D76" w14:textId="7B2CBDEC" w:rsidR="00436C69" w:rsidRPr="00573FC4" w:rsidRDefault="00436C69" w:rsidP="00BF3AAA">
      <w:pPr>
        <w:pStyle w:val="aff0"/>
        <w:rPr>
          <w:lang w:val="en-US"/>
        </w:rPr>
      </w:pPr>
      <w:r w:rsidRPr="00436C69">
        <w:rPr>
          <w:lang w:val="en-US"/>
        </w:rPr>
        <w:t xml:space="preserve">            // </w:t>
      </w:r>
      <w:r w:rsidR="00567D46">
        <w:t>Основное</w:t>
      </w:r>
      <w:r w:rsidR="00567D46" w:rsidRPr="00573FC4">
        <w:rPr>
          <w:lang w:val="en-US"/>
        </w:rPr>
        <w:t xml:space="preserve"> </w:t>
      </w:r>
      <w:r w:rsidR="00567D46">
        <w:t>содержание</w:t>
      </w:r>
    </w:p>
    <w:p w14:paraId="791B375C" w14:textId="77777777" w:rsidR="00436C69" w:rsidRPr="00436C69" w:rsidRDefault="00436C69" w:rsidP="00BF3AAA">
      <w:pPr>
        <w:pStyle w:val="aff0"/>
        <w:rPr>
          <w:lang w:val="en-US"/>
        </w:rPr>
      </w:pPr>
      <w:r w:rsidRPr="00436C69">
        <w:rPr>
          <w:lang w:val="en-US"/>
        </w:rPr>
        <w:t xml:space="preserve">            page.Content()</w:t>
      </w:r>
    </w:p>
    <w:p w14:paraId="2427C021" w14:textId="77777777" w:rsidR="00436C69" w:rsidRPr="00436C69" w:rsidRDefault="00436C69" w:rsidP="00BF3AAA">
      <w:pPr>
        <w:pStyle w:val="aff0"/>
        <w:rPr>
          <w:lang w:val="en-US"/>
        </w:rPr>
      </w:pPr>
      <w:r w:rsidRPr="00436C69">
        <w:rPr>
          <w:lang w:val="en-US"/>
        </w:rPr>
        <w:lastRenderedPageBreak/>
        <w:t xml:space="preserve">                .PaddingVertical(0.5f, Unit.Centimetre)</w:t>
      </w:r>
    </w:p>
    <w:p w14:paraId="240287A2" w14:textId="77777777" w:rsidR="00436C69" w:rsidRPr="00436C69" w:rsidRDefault="00436C69" w:rsidP="00BF3AAA">
      <w:pPr>
        <w:pStyle w:val="aff0"/>
        <w:rPr>
          <w:lang w:val="en-US"/>
        </w:rPr>
      </w:pPr>
      <w:r w:rsidRPr="00436C69">
        <w:rPr>
          <w:lang w:val="en-US"/>
        </w:rPr>
        <w:t xml:space="preserve">                .Column(column =&gt;</w:t>
      </w:r>
    </w:p>
    <w:p w14:paraId="101A1CEF" w14:textId="77777777" w:rsidR="00436C69" w:rsidRPr="00436C69" w:rsidRDefault="00436C69" w:rsidP="00BF3AAA">
      <w:pPr>
        <w:pStyle w:val="aff0"/>
      </w:pPr>
      <w:r w:rsidRPr="00436C69">
        <w:rPr>
          <w:lang w:val="en-US"/>
        </w:rPr>
        <w:t xml:space="preserve">                </w:t>
      </w:r>
      <w:r w:rsidRPr="00436C69">
        <w:t>{</w:t>
      </w:r>
    </w:p>
    <w:p w14:paraId="7E820B62" w14:textId="2BA26447" w:rsidR="00436C69" w:rsidRPr="00436C69" w:rsidRDefault="00436C69" w:rsidP="00BF3AAA">
      <w:pPr>
        <w:pStyle w:val="aff0"/>
      </w:pPr>
    </w:p>
    <w:p w14:paraId="5DFBA61C" w14:textId="77777777" w:rsidR="00436C69" w:rsidRPr="00436C69" w:rsidRDefault="00436C69" w:rsidP="00BF3AAA">
      <w:pPr>
        <w:pStyle w:val="aff0"/>
      </w:pPr>
    </w:p>
    <w:p w14:paraId="1A207596" w14:textId="46D47C8D" w:rsidR="00436C69" w:rsidRPr="00436C69" w:rsidRDefault="00436C69" w:rsidP="00BF3AAA">
      <w:pPr>
        <w:pStyle w:val="aff0"/>
      </w:pPr>
      <w:r w:rsidRPr="00436C69">
        <w:t xml:space="preserve">                    // </w:t>
      </w:r>
      <w:r w:rsidR="00B357B9">
        <w:t>Таблица с данными проектов</w:t>
      </w:r>
    </w:p>
    <w:p w14:paraId="6A4BC72B" w14:textId="77777777" w:rsidR="00436C69" w:rsidRPr="00436C69" w:rsidRDefault="00436C69" w:rsidP="00BF3AAA">
      <w:pPr>
        <w:pStyle w:val="aff0"/>
      </w:pPr>
      <w:r w:rsidRPr="00436C69">
        <w:t xml:space="preserve">                    </w:t>
      </w:r>
      <w:r w:rsidRPr="00436C69">
        <w:rPr>
          <w:lang w:val="en-US"/>
        </w:rPr>
        <w:t>column</w:t>
      </w:r>
      <w:r w:rsidRPr="00436C69">
        <w:t>.</w:t>
      </w:r>
      <w:r w:rsidRPr="00436C69">
        <w:rPr>
          <w:lang w:val="en-US"/>
        </w:rPr>
        <w:t>Item</w:t>
      </w:r>
      <w:r w:rsidRPr="00436C69">
        <w:t>()</w:t>
      </w:r>
    </w:p>
    <w:p w14:paraId="7824A7FD" w14:textId="77777777" w:rsidR="00436C69" w:rsidRPr="00436C69" w:rsidRDefault="00436C69" w:rsidP="00BF3AAA">
      <w:pPr>
        <w:pStyle w:val="aff0"/>
        <w:rPr>
          <w:lang w:val="en-US"/>
        </w:rPr>
      </w:pPr>
      <w:r w:rsidRPr="00436C69">
        <w:t xml:space="preserve">                        </w:t>
      </w:r>
      <w:r w:rsidRPr="00436C69">
        <w:rPr>
          <w:lang w:val="en-US"/>
        </w:rPr>
        <w:t>.Element(SetTableStyle)</w:t>
      </w:r>
    </w:p>
    <w:p w14:paraId="314DA047" w14:textId="77777777" w:rsidR="00436C69" w:rsidRPr="00436C69" w:rsidRDefault="00436C69" w:rsidP="00BF3AAA">
      <w:pPr>
        <w:pStyle w:val="aff0"/>
        <w:rPr>
          <w:lang w:val="en-US"/>
        </w:rPr>
      </w:pPr>
      <w:r w:rsidRPr="00436C69">
        <w:rPr>
          <w:lang w:val="en-US"/>
        </w:rPr>
        <w:t xml:space="preserve">                        .Table(table =&gt;</w:t>
      </w:r>
    </w:p>
    <w:p w14:paraId="0A0A97F1" w14:textId="77777777" w:rsidR="00436C69" w:rsidRPr="00436C69" w:rsidRDefault="00436C69" w:rsidP="00BF3AAA">
      <w:pPr>
        <w:pStyle w:val="aff0"/>
        <w:rPr>
          <w:lang w:val="en-US"/>
        </w:rPr>
      </w:pPr>
      <w:r w:rsidRPr="00436C69">
        <w:rPr>
          <w:lang w:val="en-US"/>
        </w:rPr>
        <w:t xml:space="preserve">                        {</w:t>
      </w:r>
    </w:p>
    <w:p w14:paraId="5373AB5A" w14:textId="14A9D11E" w:rsidR="00436C69" w:rsidRPr="00436C69" w:rsidRDefault="00436C69" w:rsidP="00BF3AAA">
      <w:pPr>
        <w:pStyle w:val="aff0"/>
        <w:rPr>
          <w:lang w:val="en-US"/>
        </w:rPr>
      </w:pPr>
      <w:r w:rsidRPr="00436C69">
        <w:rPr>
          <w:lang w:val="en-US"/>
        </w:rPr>
        <w:t xml:space="preserve">                            // </w:t>
      </w:r>
      <w:r w:rsidR="00AC6126">
        <w:t>Настройка</w:t>
      </w:r>
      <w:r w:rsidR="00AC6126" w:rsidRPr="00573FC4">
        <w:rPr>
          <w:lang w:val="en-US"/>
        </w:rPr>
        <w:t xml:space="preserve"> </w:t>
      </w:r>
      <w:r w:rsidR="00AC6126">
        <w:t>столбцов</w:t>
      </w:r>
      <w:r w:rsidR="00AC6126" w:rsidRPr="00573FC4">
        <w:rPr>
          <w:lang w:val="en-US"/>
        </w:rPr>
        <w:t xml:space="preserve"> </w:t>
      </w:r>
      <w:r w:rsidR="00AC6126">
        <w:t>таблицы</w:t>
      </w:r>
    </w:p>
    <w:p w14:paraId="17817B62" w14:textId="77777777" w:rsidR="00436C69" w:rsidRPr="00436C69" w:rsidRDefault="00436C69" w:rsidP="00BF3AAA">
      <w:pPr>
        <w:pStyle w:val="aff0"/>
        <w:rPr>
          <w:lang w:val="en-US"/>
        </w:rPr>
      </w:pPr>
      <w:r w:rsidRPr="00436C69">
        <w:rPr>
          <w:lang w:val="en-US"/>
        </w:rPr>
        <w:t xml:space="preserve">                            table.ColumnsDefinition(columns =&gt;</w:t>
      </w:r>
    </w:p>
    <w:p w14:paraId="5D67105A" w14:textId="77777777" w:rsidR="00436C69" w:rsidRPr="00436C69" w:rsidRDefault="00436C69" w:rsidP="00BF3AAA">
      <w:pPr>
        <w:pStyle w:val="aff0"/>
        <w:rPr>
          <w:lang w:val="en-US"/>
        </w:rPr>
      </w:pPr>
      <w:r w:rsidRPr="00436C69">
        <w:rPr>
          <w:lang w:val="en-US"/>
        </w:rPr>
        <w:t xml:space="preserve">                            {</w:t>
      </w:r>
    </w:p>
    <w:p w14:paraId="55EB3DE9" w14:textId="77777777" w:rsidR="00436C69" w:rsidRPr="00436C69" w:rsidRDefault="00436C69" w:rsidP="00BF3AAA">
      <w:pPr>
        <w:pStyle w:val="aff0"/>
        <w:rPr>
          <w:lang w:val="en-US"/>
        </w:rPr>
      </w:pPr>
      <w:r w:rsidRPr="00436C69">
        <w:rPr>
          <w:lang w:val="en-US"/>
        </w:rPr>
        <w:t xml:space="preserve">                                ...</w:t>
      </w:r>
    </w:p>
    <w:p w14:paraId="3CB2FF18" w14:textId="77777777" w:rsidR="00436C69" w:rsidRPr="00436C69" w:rsidRDefault="00436C69" w:rsidP="00BF3AAA">
      <w:pPr>
        <w:pStyle w:val="aff0"/>
        <w:rPr>
          <w:lang w:val="en-US"/>
        </w:rPr>
      </w:pPr>
      <w:r w:rsidRPr="00436C69">
        <w:rPr>
          <w:lang w:val="en-US"/>
        </w:rPr>
        <w:t xml:space="preserve">                            });</w:t>
      </w:r>
    </w:p>
    <w:p w14:paraId="39F10154" w14:textId="77777777" w:rsidR="00436C69" w:rsidRPr="00436C69" w:rsidRDefault="00436C69" w:rsidP="00BF3AAA">
      <w:pPr>
        <w:pStyle w:val="aff0"/>
        <w:rPr>
          <w:lang w:val="en-US"/>
        </w:rPr>
      </w:pPr>
    </w:p>
    <w:p w14:paraId="6DCCC389" w14:textId="6DB3B492" w:rsidR="00436C69" w:rsidRPr="00573FC4" w:rsidRDefault="00436C69" w:rsidP="00BF3AAA">
      <w:pPr>
        <w:pStyle w:val="aff0"/>
        <w:rPr>
          <w:lang w:val="en-US"/>
        </w:rPr>
      </w:pPr>
      <w:r w:rsidRPr="00436C69">
        <w:rPr>
          <w:lang w:val="en-US"/>
        </w:rPr>
        <w:t xml:space="preserve">                            // </w:t>
      </w:r>
      <w:r w:rsidR="00AC6126">
        <w:t>Заголовки</w:t>
      </w:r>
      <w:r w:rsidR="00AC6126" w:rsidRPr="00573FC4">
        <w:rPr>
          <w:lang w:val="en-US"/>
        </w:rPr>
        <w:t xml:space="preserve"> </w:t>
      </w:r>
      <w:r w:rsidR="00AC6126">
        <w:t>таблицы</w:t>
      </w:r>
    </w:p>
    <w:p w14:paraId="63765EAC" w14:textId="77777777" w:rsidR="00436C69" w:rsidRPr="00436C69" w:rsidRDefault="00436C69" w:rsidP="00BF3AAA">
      <w:pPr>
        <w:pStyle w:val="aff0"/>
        <w:rPr>
          <w:lang w:val="en-US"/>
        </w:rPr>
      </w:pPr>
      <w:r w:rsidRPr="00436C69">
        <w:rPr>
          <w:lang w:val="en-US"/>
        </w:rPr>
        <w:t xml:space="preserve">                            table.Header(header =&gt;</w:t>
      </w:r>
    </w:p>
    <w:p w14:paraId="4F1AC8B8" w14:textId="77777777" w:rsidR="00436C69" w:rsidRPr="00573FC4" w:rsidRDefault="00436C69" w:rsidP="00BF3AAA">
      <w:pPr>
        <w:pStyle w:val="aff0"/>
        <w:rPr>
          <w:lang w:val="en-US"/>
        </w:rPr>
      </w:pPr>
      <w:r w:rsidRPr="00436C69">
        <w:rPr>
          <w:lang w:val="en-US"/>
        </w:rPr>
        <w:t xml:space="preserve">                            </w:t>
      </w:r>
      <w:r w:rsidRPr="00573FC4">
        <w:rPr>
          <w:lang w:val="en-US"/>
        </w:rPr>
        <w:t>{</w:t>
      </w:r>
    </w:p>
    <w:p w14:paraId="51932BAF" w14:textId="77777777" w:rsidR="00436C69" w:rsidRPr="00573FC4" w:rsidRDefault="00436C69" w:rsidP="008B4ED0">
      <w:pPr>
        <w:pStyle w:val="aff0"/>
        <w:rPr>
          <w:lang w:val="en-US"/>
        </w:rPr>
      </w:pPr>
      <w:r w:rsidRPr="00573FC4">
        <w:rPr>
          <w:lang w:val="en-US"/>
        </w:rPr>
        <w:t xml:space="preserve">                                ...</w:t>
      </w:r>
    </w:p>
    <w:p w14:paraId="15FFC78C" w14:textId="77777777" w:rsidR="00436C69" w:rsidRPr="00573FC4" w:rsidRDefault="00436C69" w:rsidP="00BF3AAA">
      <w:pPr>
        <w:pStyle w:val="aff0"/>
        <w:rPr>
          <w:lang w:val="en-US"/>
        </w:rPr>
      </w:pPr>
      <w:r w:rsidRPr="00573FC4">
        <w:rPr>
          <w:lang w:val="en-US"/>
        </w:rPr>
        <w:t xml:space="preserve">                            });</w:t>
      </w:r>
    </w:p>
    <w:p w14:paraId="1096F9B7" w14:textId="77777777" w:rsidR="00436C69" w:rsidRPr="00573FC4" w:rsidRDefault="00436C69" w:rsidP="00BF3AAA">
      <w:pPr>
        <w:pStyle w:val="aff0"/>
        <w:rPr>
          <w:lang w:val="en-US"/>
        </w:rPr>
      </w:pPr>
    </w:p>
    <w:p w14:paraId="0AF68945" w14:textId="28B649D3" w:rsidR="00436C69" w:rsidRPr="00573FC4" w:rsidRDefault="00436C69" w:rsidP="00BF3AAA">
      <w:pPr>
        <w:pStyle w:val="aff0"/>
        <w:rPr>
          <w:lang w:val="en-US"/>
        </w:rPr>
      </w:pPr>
      <w:r w:rsidRPr="00573FC4">
        <w:rPr>
          <w:lang w:val="en-US"/>
        </w:rPr>
        <w:t xml:space="preserve">                            // </w:t>
      </w:r>
      <w:r w:rsidR="00AC6126">
        <w:t>Построчное</w:t>
      </w:r>
      <w:r w:rsidR="00AC6126" w:rsidRPr="00573FC4">
        <w:rPr>
          <w:lang w:val="en-US"/>
        </w:rPr>
        <w:t xml:space="preserve"> </w:t>
      </w:r>
      <w:r w:rsidR="00AC6126">
        <w:t>заполнение</w:t>
      </w:r>
      <w:r w:rsidR="00AC6126" w:rsidRPr="00573FC4">
        <w:rPr>
          <w:lang w:val="en-US"/>
        </w:rPr>
        <w:t xml:space="preserve"> </w:t>
      </w:r>
      <w:r w:rsidR="00AC6126">
        <w:t>таблицы</w:t>
      </w:r>
    </w:p>
    <w:p w14:paraId="2EFCE0DA" w14:textId="77777777" w:rsidR="00436C69" w:rsidRPr="00573FC4" w:rsidRDefault="00436C69" w:rsidP="00BF3AAA">
      <w:pPr>
        <w:pStyle w:val="aff0"/>
        <w:rPr>
          <w:lang w:val="en-US"/>
        </w:rPr>
      </w:pPr>
      <w:r w:rsidRPr="00573FC4">
        <w:rPr>
          <w:lang w:val="en-US"/>
        </w:rPr>
        <w:t xml:space="preserve">                            </w:t>
      </w:r>
      <w:r w:rsidRPr="00436C69">
        <w:rPr>
          <w:lang w:val="en-US"/>
        </w:rPr>
        <w:t>foreach</w:t>
      </w:r>
      <w:r w:rsidRPr="00573FC4">
        <w:rPr>
          <w:lang w:val="en-US"/>
        </w:rPr>
        <w:t xml:space="preserve"> (</w:t>
      </w:r>
      <w:r w:rsidRPr="00436C69">
        <w:rPr>
          <w:lang w:val="en-US"/>
        </w:rPr>
        <w:t>var</w:t>
      </w:r>
      <w:r w:rsidRPr="00573FC4">
        <w:rPr>
          <w:lang w:val="en-US"/>
        </w:rPr>
        <w:t xml:space="preserve"> </w:t>
      </w:r>
      <w:r w:rsidRPr="00436C69">
        <w:rPr>
          <w:lang w:val="en-US"/>
        </w:rPr>
        <w:t>project</w:t>
      </w:r>
      <w:r w:rsidRPr="00573FC4">
        <w:rPr>
          <w:lang w:val="en-US"/>
        </w:rPr>
        <w:t xml:space="preserve"> </w:t>
      </w:r>
      <w:r w:rsidRPr="00436C69">
        <w:rPr>
          <w:lang w:val="en-US"/>
        </w:rPr>
        <w:t>in</w:t>
      </w:r>
      <w:r w:rsidRPr="00573FC4">
        <w:rPr>
          <w:lang w:val="en-US"/>
        </w:rPr>
        <w:t xml:space="preserve"> </w:t>
      </w:r>
      <w:r w:rsidRPr="00436C69">
        <w:rPr>
          <w:lang w:val="en-US"/>
        </w:rPr>
        <w:t>projects</w:t>
      </w:r>
      <w:r w:rsidRPr="00573FC4">
        <w:rPr>
          <w:lang w:val="en-US"/>
        </w:rPr>
        <w:t>)</w:t>
      </w:r>
    </w:p>
    <w:p w14:paraId="364ADB4B" w14:textId="77777777" w:rsidR="00436C69" w:rsidRPr="00573FC4" w:rsidRDefault="00436C69" w:rsidP="00BF3AAA">
      <w:pPr>
        <w:pStyle w:val="aff0"/>
        <w:rPr>
          <w:lang w:val="en-US"/>
        </w:rPr>
      </w:pPr>
      <w:r w:rsidRPr="00573FC4">
        <w:rPr>
          <w:lang w:val="en-US"/>
        </w:rPr>
        <w:t xml:space="preserve">                            {</w:t>
      </w:r>
    </w:p>
    <w:p w14:paraId="70CBACC0" w14:textId="19C6755D" w:rsidR="00436C69" w:rsidRPr="00573FC4" w:rsidRDefault="00436C69" w:rsidP="008B4ED0">
      <w:pPr>
        <w:pStyle w:val="aff0"/>
        <w:rPr>
          <w:lang w:val="en-US"/>
        </w:rPr>
      </w:pPr>
      <w:r w:rsidRPr="00573FC4">
        <w:rPr>
          <w:lang w:val="en-US"/>
        </w:rPr>
        <w:t xml:space="preserve">   </w:t>
      </w:r>
      <w:r w:rsidR="008B4ED0" w:rsidRPr="00573FC4">
        <w:rPr>
          <w:lang w:val="en-US"/>
        </w:rPr>
        <w:t xml:space="preserve">                             ...</w:t>
      </w:r>
    </w:p>
    <w:p w14:paraId="50AF4027" w14:textId="77777777" w:rsidR="00436C69" w:rsidRPr="00573FC4" w:rsidRDefault="00436C69" w:rsidP="00BF3AAA">
      <w:pPr>
        <w:pStyle w:val="aff0"/>
        <w:rPr>
          <w:lang w:val="en-US"/>
        </w:rPr>
      </w:pPr>
      <w:r w:rsidRPr="00573FC4">
        <w:rPr>
          <w:lang w:val="en-US"/>
        </w:rPr>
        <w:t xml:space="preserve">                            }</w:t>
      </w:r>
    </w:p>
    <w:p w14:paraId="6E3D027D" w14:textId="77777777" w:rsidR="00436C69" w:rsidRPr="00573FC4" w:rsidRDefault="00436C69" w:rsidP="00BF3AAA">
      <w:pPr>
        <w:pStyle w:val="aff0"/>
        <w:rPr>
          <w:lang w:val="en-US"/>
        </w:rPr>
      </w:pPr>
      <w:r w:rsidRPr="00573FC4">
        <w:rPr>
          <w:lang w:val="en-US"/>
        </w:rPr>
        <w:t xml:space="preserve">                        });</w:t>
      </w:r>
    </w:p>
    <w:p w14:paraId="35956BF3" w14:textId="77777777" w:rsidR="00436C69" w:rsidRPr="00573FC4" w:rsidRDefault="00436C69" w:rsidP="00BF3AAA">
      <w:pPr>
        <w:pStyle w:val="aff0"/>
        <w:rPr>
          <w:lang w:val="en-US"/>
        </w:rPr>
      </w:pPr>
      <w:r w:rsidRPr="00573FC4">
        <w:rPr>
          <w:lang w:val="en-US"/>
        </w:rPr>
        <w:t xml:space="preserve">                });</w:t>
      </w:r>
    </w:p>
    <w:p w14:paraId="405B0A8A" w14:textId="77777777" w:rsidR="00436C69" w:rsidRPr="00573FC4" w:rsidRDefault="00436C69" w:rsidP="00BF3AAA">
      <w:pPr>
        <w:pStyle w:val="aff0"/>
        <w:rPr>
          <w:lang w:val="en-US"/>
        </w:rPr>
      </w:pPr>
    </w:p>
    <w:p w14:paraId="7FB031FC" w14:textId="7E4AAD5B" w:rsidR="00436C69" w:rsidRPr="00573FC4" w:rsidRDefault="00436C69" w:rsidP="00BF3AAA">
      <w:pPr>
        <w:pStyle w:val="aff0"/>
        <w:rPr>
          <w:lang w:val="en-US"/>
        </w:rPr>
      </w:pPr>
      <w:r w:rsidRPr="00573FC4">
        <w:rPr>
          <w:lang w:val="en-US"/>
        </w:rPr>
        <w:t xml:space="preserve">            // </w:t>
      </w:r>
      <w:r w:rsidR="00544F86">
        <w:t>Подвал</w:t>
      </w:r>
      <w:r w:rsidR="00544F86" w:rsidRPr="00573FC4">
        <w:rPr>
          <w:lang w:val="en-US"/>
        </w:rPr>
        <w:t xml:space="preserve"> </w:t>
      </w:r>
      <w:r w:rsidR="00544F86">
        <w:t>документа</w:t>
      </w:r>
    </w:p>
    <w:p w14:paraId="257A994B" w14:textId="77777777" w:rsidR="00436C69" w:rsidRPr="00573FC4" w:rsidRDefault="00436C69" w:rsidP="00BF3AAA">
      <w:pPr>
        <w:pStyle w:val="aff0"/>
        <w:rPr>
          <w:lang w:val="en-US"/>
        </w:rPr>
      </w:pPr>
      <w:r w:rsidRPr="00573FC4">
        <w:rPr>
          <w:lang w:val="en-US"/>
        </w:rPr>
        <w:t xml:space="preserve">            </w:t>
      </w:r>
      <w:r w:rsidRPr="00436C69">
        <w:rPr>
          <w:lang w:val="en-US"/>
        </w:rPr>
        <w:t>page</w:t>
      </w:r>
      <w:r w:rsidRPr="00573FC4">
        <w:rPr>
          <w:lang w:val="en-US"/>
        </w:rPr>
        <w:t>.</w:t>
      </w:r>
      <w:r w:rsidRPr="00436C69">
        <w:rPr>
          <w:lang w:val="en-US"/>
        </w:rPr>
        <w:t>Footer</w:t>
      </w:r>
      <w:r w:rsidRPr="00573FC4">
        <w:rPr>
          <w:lang w:val="en-US"/>
        </w:rPr>
        <w:t>()</w:t>
      </w:r>
    </w:p>
    <w:p w14:paraId="6B5798C0" w14:textId="77777777" w:rsidR="00436C69" w:rsidRPr="00573FC4" w:rsidRDefault="00436C69" w:rsidP="00BF3AAA">
      <w:pPr>
        <w:pStyle w:val="aff0"/>
        <w:rPr>
          <w:lang w:val="en-US"/>
        </w:rPr>
      </w:pPr>
      <w:r w:rsidRPr="00573FC4">
        <w:rPr>
          <w:lang w:val="en-US"/>
        </w:rPr>
        <w:t xml:space="preserve">                .</w:t>
      </w:r>
      <w:r w:rsidRPr="00436C69">
        <w:rPr>
          <w:lang w:val="en-US"/>
        </w:rPr>
        <w:t>AlignCenter</w:t>
      </w:r>
      <w:r w:rsidRPr="00573FC4">
        <w:rPr>
          <w:lang w:val="en-US"/>
        </w:rPr>
        <w:t>()</w:t>
      </w:r>
    </w:p>
    <w:p w14:paraId="1A8BFB08" w14:textId="77777777" w:rsidR="00436C69" w:rsidRPr="00573FC4" w:rsidRDefault="00436C69" w:rsidP="00BF3AAA">
      <w:pPr>
        <w:pStyle w:val="aff0"/>
        <w:rPr>
          <w:lang w:val="en-US"/>
        </w:rPr>
      </w:pPr>
      <w:r w:rsidRPr="00573FC4">
        <w:rPr>
          <w:lang w:val="en-US"/>
        </w:rPr>
        <w:t xml:space="preserve">                .</w:t>
      </w:r>
      <w:r w:rsidRPr="00436C69">
        <w:rPr>
          <w:lang w:val="en-US"/>
        </w:rPr>
        <w:t>Text</w:t>
      </w:r>
      <w:r w:rsidRPr="00573FC4">
        <w:rPr>
          <w:lang w:val="en-US"/>
        </w:rPr>
        <w:t>($"</w:t>
      </w:r>
      <w:r w:rsidRPr="00436C69">
        <w:t>Всего</w:t>
      </w:r>
      <w:r w:rsidRPr="00573FC4">
        <w:rPr>
          <w:lang w:val="en-US"/>
        </w:rPr>
        <w:t xml:space="preserve"> </w:t>
      </w:r>
      <w:r w:rsidRPr="00436C69">
        <w:t>проектов</w:t>
      </w:r>
      <w:r w:rsidRPr="00573FC4">
        <w:rPr>
          <w:lang w:val="en-US"/>
        </w:rPr>
        <w:t xml:space="preserve"> </w:t>
      </w:r>
      <w:r w:rsidRPr="00436C69">
        <w:t>на</w:t>
      </w:r>
      <w:r w:rsidRPr="00573FC4">
        <w:rPr>
          <w:lang w:val="en-US"/>
        </w:rPr>
        <w:t xml:space="preserve"> </w:t>
      </w:r>
      <w:r w:rsidRPr="00436C69">
        <w:t>этой</w:t>
      </w:r>
      <w:r w:rsidRPr="00573FC4">
        <w:rPr>
          <w:lang w:val="en-US"/>
        </w:rPr>
        <w:t xml:space="preserve"> </w:t>
      </w:r>
      <w:r w:rsidRPr="00436C69">
        <w:t>странице</w:t>
      </w:r>
      <w:r w:rsidRPr="00573FC4">
        <w:rPr>
          <w:lang w:val="en-US"/>
        </w:rPr>
        <w:t>: {</w:t>
      </w:r>
      <w:r w:rsidRPr="00436C69">
        <w:rPr>
          <w:lang w:val="en-US"/>
        </w:rPr>
        <w:t>projects</w:t>
      </w:r>
      <w:r w:rsidRPr="00573FC4">
        <w:rPr>
          <w:lang w:val="en-US"/>
        </w:rPr>
        <w:t>.</w:t>
      </w:r>
      <w:r w:rsidRPr="00436C69">
        <w:rPr>
          <w:lang w:val="en-US"/>
        </w:rPr>
        <w:t>Count</w:t>
      </w:r>
      <w:r w:rsidRPr="00573FC4">
        <w:rPr>
          <w:lang w:val="en-US"/>
        </w:rPr>
        <w:t xml:space="preserve">} | </w:t>
      </w:r>
      <w:r w:rsidRPr="00436C69">
        <w:t>Всего</w:t>
      </w:r>
      <w:r w:rsidRPr="00573FC4">
        <w:rPr>
          <w:lang w:val="en-US"/>
        </w:rPr>
        <w:t xml:space="preserve"> </w:t>
      </w:r>
      <w:r w:rsidRPr="00436C69">
        <w:t>проектов</w:t>
      </w:r>
      <w:r w:rsidRPr="00573FC4">
        <w:rPr>
          <w:lang w:val="en-US"/>
        </w:rPr>
        <w:t>: {</w:t>
      </w:r>
      <w:r w:rsidRPr="00436C69">
        <w:rPr>
          <w:lang w:val="en-US"/>
        </w:rPr>
        <w:t>totalCount</w:t>
      </w:r>
      <w:r w:rsidRPr="00573FC4">
        <w:rPr>
          <w:lang w:val="en-US"/>
        </w:rPr>
        <w:t xml:space="preserve">} | </w:t>
      </w:r>
      <w:r w:rsidRPr="00436C69">
        <w:t>Страница</w:t>
      </w:r>
      <w:r w:rsidRPr="00573FC4">
        <w:rPr>
          <w:lang w:val="en-US"/>
        </w:rPr>
        <w:t xml:space="preserve"> {</w:t>
      </w:r>
      <w:r w:rsidRPr="00436C69">
        <w:rPr>
          <w:lang w:val="en-US"/>
        </w:rPr>
        <w:t>currentPage</w:t>
      </w:r>
      <w:r w:rsidRPr="00573FC4">
        <w:rPr>
          <w:lang w:val="en-US"/>
        </w:rPr>
        <w:t xml:space="preserve">} </w:t>
      </w:r>
      <w:r w:rsidRPr="00436C69">
        <w:t>из</w:t>
      </w:r>
      <w:r w:rsidRPr="00573FC4">
        <w:rPr>
          <w:lang w:val="en-US"/>
        </w:rPr>
        <w:t xml:space="preserve"> {</w:t>
      </w:r>
      <w:r w:rsidRPr="00436C69">
        <w:rPr>
          <w:lang w:val="en-US"/>
        </w:rPr>
        <w:t>totalPages</w:t>
      </w:r>
      <w:r w:rsidRPr="00573FC4">
        <w:rPr>
          <w:lang w:val="en-US"/>
        </w:rPr>
        <w:t>}");</w:t>
      </w:r>
    </w:p>
    <w:p w14:paraId="072A305C" w14:textId="77777777" w:rsidR="00436C69" w:rsidRPr="00573FC4" w:rsidRDefault="00436C69" w:rsidP="00BF3AAA">
      <w:pPr>
        <w:pStyle w:val="aff0"/>
        <w:rPr>
          <w:lang w:val="en-US"/>
        </w:rPr>
      </w:pPr>
      <w:r w:rsidRPr="00573FC4">
        <w:rPr>
          <w:lang w:val="en-US"/>
        </w:rPr>
        <w:t xml:space="preserve">        });</w:t>
      </w:r>
    </w:p>
    <w:p w14:paraId="788DF3B7" w14:textId="77777777" w:rsidR="00436C69" w:rsidRPr="00573FC4" w:rsidRDefault="00436C69" w:rsidP="00BF3AAA">
      <w:pPr>
        <w:pStyle w:val="aff0"/>
        <w:rPr>
          <w:lang w:val="en-US"/>
        </w:rPr>
      </w:pPr>
      <w:r w:rsidRPr="00573FC4">
        <w:rPr>
          <w:lang w:val="en-US"/>
        </w:rPr>
        <w:t xml:space="preserve">    })</w:t>
      </w:r>
    </w:p>
    <w:p w14:paraId="78CB9974" w14:textId="1D880F71" w:rsidR="00436C69" w:rsidRPr="00573FC4" w:rsidRDefault="00436C69" w:rsidP="00BF3AAA">
      <w:pPr>
        <w:pStyle w:val="aff0"/>
        <w:rPr>
          <w:lang w:val="en-US"/>
        </w:rPr>
      </w:pPr>
      <w:r w:rsidRPr="00573FC4">
        <w:rPr>
          <w:lang w:val="en-US"/>
        </w:rPr>
        <w:t xml:space="preserve">    // </w:t>
      </w:r>
      <w:r w:rsidR="007A3EFE">
        <w:t>Генерация</w:t>
      </w:r>
      <w:r w:rsidR="007A3EFE" w:rsidRPr="00573FC4">
        <w:rPr>
          <w:lang w:val="en-US"/>
        </w:rPr>
        <w:t xml:space="preserve"> </w:t>
      </w:r>
      <w:r w:rsidR="007A3EFE">
        <w:rPr>
          <w:lang w:val="en-US"/>
        </w:rPr>
        <w:t>pdf-</w:t>
      </w:r>
      <w:r w:rsidR="007A3EFE">
        <w:t>файла</w:t>
      </w:r>
    </w:p>
    <w:p w14:paraId="35CAFF96" w14:textId="77777777" w:rsidR="00436C69" w:rsidRPr="00573FC4" w:rsidRDefault="00436C69" w:rsidP="00BF3AAA">
      <w:pPr>
        <w:pStyle w:val="aff0"/>
        <w:rPr>
          <w:lang w:val="en-US"/>
        </w:rPr>
      </w:pPr>
      <w:r w:rsidRPr="00573FC4">
        <w:rPr>
          <w:lang w:val="en-US"/>
        </w:rPr>
        <w:t xml:space="preserve">    .</w:t>
      </w:r>
      <w:r w:rsidRPr="00436C69">
        <w:rPr>
          <w:lang w:val="en-US"/>
        </w:rPr>
        <w:t>GeneratePdf</w:t>
      </w:r>
      <w:r w:rsidRPr="00573FC4">
        <w:rPr>
          <w:lang w:val="en-US"/>
        </w:rPr>
        <w:t>(</w:t>
      </w:r>
      <w:r w:rsidRPr="00436C69">
        <w:rPr>
          <w:lang w:val="en-US"/>
        </w:rPr>
        <w:t>filePath</w:t>
      </w:r>
      <w:r w:rsidRPr="00573FC4">
        <w:rPr>
          <w:lang w:val="en-US"/>
        </w:rPr>
        <w:t>);</w:t>
      </w:r>
    </w:p>
    <w:p w14:paraId="35309407" w14:textId="73B180AB" w:rsidR="003D4058" w:rsidRPr="00244A08" w:rsidRDefault="00436C69" w:rsidP="00BF3AAA">
      <w:pPr>
        <w:pStyle w:val="aff0"/>
      </w:pPr>
      <w:r w:rsidRPr="00436C69">
        <w:rPr>
          <w:lang w:val="en-US"/>
        </w:rPr>
        <w:t>}</w:t>
      </w:r>
    </w:p>
    <w:p w14:paraId="23AB9DF2" w14:textId="4047045C" w:rsidR="00F4028D" w:rsidRDefault="00F4028D" w:rsidP="00D13073">
      <w:pPr>
        <w:pStyle w:val="1"/>
      </w:pPr>
      <w:bookmarkStart w:id="49" w:name="_Toc215610303"/>
      <w:bookmarkStart w:id="50" w:name="_Toc215610346"/>
      <w:bookmarkStart w:id="51" w:name="_Toc215610404"/>
      <w:r>
        <w:lastRenderedPageBreak/>
        <w:t xml:space="preserve">Тестирование и отладка </w:t>
      </w:r>
      <w:r w:rsidR="007802E4">
        <w:t>программного обеспечения</w:t>
      </w:r>
      <w:bookmarkEnd w:id="49"/>
      <w:bookmarkEnd w:id="50"/>
      <w:bookmarkEnd w:id="51"/>
    </w:p>
    <w:p w14:paraId="09D718BF" w14:textId="77777777" w:rsidR="00F4028D" w:rsidRDefault="00F4028D" w:rsidP="00D13073">
      <w:pPr>
        <w:pStyle w:val="2"/>
      </w:pPr>
      <w:bookmarkStart w:id="52" w:name="_Toc215610304"/>
      <w:bookmarkStart w:id="53" w:name="_Toc215610347"/>
      <w:bookmarkStart w:id="54" w:name="_Toc215610405"/>
      <w:r>
        <w:t>Структурное тестирование</w:t>
      </w:r>
      <w:bookmarkEnd w:id="52"/>
      <w:bookmarkEnd w:id="53"/>
      <w:bookmarkEnd w:id="54"/>
    </w:p>
    <w:p w14:paraId="1BDD03F9" w14:textId="2932F84B" w:rsidR="00213985" w:rsidRDefault="00213985" w:rsidP="00213985">
      <w:pPr>
        <w:pStyle w:val="a3"/>
      </w:pPr>
      <w:r w:rsidRPr="00213985">
        <w:t>Во время курсового проектирования проведено тестирование</w:t>
      </w:r>
      <w:r>
        <w:t xml:space="preserve"> </w:t>
      </w:r>
      <w:r w:rsidRPr="00213985">
        <w:t>методом</w:t>
      </w:r>
      <w:r>
        <w:t xml:space="preserve"> </w:t>
      </w:r>
      <w:r w:rsidRPr="00213985">
        <w:t>белого ящика</w:t>
      </w:r>
      <w:r w:rsidR="00A52E58">
        <w:t xml:space="preserve"> для </w:t>
      </w:r>
      <w:r w:rsidR="000F609F">
        <w:t xml:space="preserve">методов </w:t>
      </w:r>
      <w:r w:rsidR="000F609F">
        <w:rPr>
          <w:lang w:val="en-US"/>
        </w:rPr>
        <w:t>Web</w:t>
      </w:r>
      <w:r w:rsidR="000F609F" w:rsidRPr="000F609F">
        <w:t>-</w:t>
      </w:r>
      <w:r w:rsidR="000F609F">
        <w:rPr>
          <w:lang w:val="en-US"/>
        </w:rPr>
        <w:t>API</w:t>
      </w:r>
      <w:r w:rsidRPr="00213985">
        <w:t>, результаты</w:t>
      </w:r>
      <w:r w:rsidR="00570E36">
        <w:t xml:space="preserve"> представлены</w:t>
      </w:r>
      <w:r>
        <w:t xml:space="preserve"> </w:t>
      </w:r>
      <w:r w:rsidRPr="00213985">
        <w:t>в</w:t>
      </w:r>
      <w:r>
        <w:t xml:space="preserve"> </w:t>
      </w:r>
      <w:r w:rsidRPr="00213985">
        <w:t>таблице</w:t>
      </w:r>
      <w:r>
        <w:t xml:space="preserve"> 1</w:t>
      </w:r>
      <w:r w:rsidR="003B26FD" w:rsidRPr="003B26FD">
        <w:t xml:space="preserve"> [1]</w:t>
      </w:r>
      <w:r w:rsidRPr="00213985">
        <w:t>.</w:t>
      </w:r>
    </w:p>
    <w:p w14:paraId="08EE1DDC" w14:textId="786DBF65" w:rsidR="00213985" w:rsidRPr="000400BF" w:rsidRDefault="00213985" w:rsidP="00213985">
      <w:pPr>
        <w:pStyle w:val="aff2"/>
      </w:pPr>
      <w:r w:rsidRPr="00A2751F">
        <w:rPr>
          <w:spacing w:val="40"/>
        </w:rPr>
        <w:t>Таблица</w:t>
      </w:r>
      <w:r w:rsidR="00680FEF">
        <w:t xml:space="preserve"> </w:t>
      </w:r>
      <w:r>
        <w:t>1</w:t>
      </w:r>
      <w:r w:rsidRPr="00213985">
        <w:t xml:space="preserve"> – </w:t>
      </w:r>
      <w:r w:rsidR="00AF5FC8">
        <w:t>Результаты т</w:t>
      </w:r>
      <w:r w:rsidRPr="00213985">
        <w:t>естировани</w:t>
      </w:r>
      <w:r w:rsidR="00AF5FC8">
        <w:t xml:space="preserve">я </w:t>
      </w:r>
      <w:r w:rsidR="00C544D2">
        <w:t xml:space="preserve">конечной точки </w:t>
      </w:r>
      <w:r w:rsidR="000400BF">
        <w:t>создание заметки</w:t>
      </w:r>
    </w:p>
    <w:tbl>
      <w:tblPr>
        <w:tblStyle w:val="af1"/>
        <w:tblW w:w="9354" w:type="dxa"/>
        <w:tblLook w:val="04A0" w:firstRow="1" w:lastRow="0" w:firstColumn="1" w:lastColumn="0" w:noHBand="0" w:noVBand="1"/>
      </w:tblPr>
      <w:tblGrid>
        <w:gridCol w:w="3118"/>
        <w:gridCol w:w="4532"/>
        <w:gridCol w:w="1704"/>
      </w:tblGrid>
      <w:tr w:rsidR="00641D50" w14:paraId="776F4435" w14:textId="77777777" w:rsidTr="002E2012">
        <w:trPr>
          <w:trHeight w:val="454"/>
        </w:trPr>
        <w:tc>
          <w:tcPr>
            <w:tcW w:w="3118" w:type="dxa"/>
            <w:vAlign w:val="center"/>
          </w:tcPr>
          <w:p w14:paraId="31FC2F74" w14:textId="77777777" w:rsidR="00641D50" w:rsidRPr="0044290F" w:rsidRDefault="00641D50" w:rsidP="0044290F">
            <w:pPr>
              <w:jc w:val="center"/>
              <w:rPr>
                <w:b/>
                <w:bCs/>
                <w:sz w:val="24"/>
                <w:szCs w:val="20"/>
              </w:rPr>
            </w:pPr>
            <w:r w:rsidRPr="0044290F">
              <w:rPr>
                <w:b/>
                <w:bCs/>
                <w:sz w:val="24"/>
                <w:szCs w:val="20"/>
              </w:rPr>
              <w:t>Действие</w:t>
            </w:r>
          </w:p>
        </w:tc>
        <w:tc>
          <w:tcPr>
            <w:tcW w:w="4532" w:type="dxa"/>
            <w:vAlign w:val="center"/>
          </w:tcPr>
          <w:p w14:paraId="32B54743" w14:textId="77777777" w:rsidR="00641D50" w:rsidRPr="0044290F" w:rsidRDefault="00641D50" w:rsidP="0044290F">
            <w:pPr>
              <w:jc w:val="center"/>
              <w:rPr>
                <w:b/>
                <w:bCs/>
                <w:sz w:val="24"/>
                <w:szCs w:val="20"/>
              </w:rPr>
            </w:pPr>
            <w:r w:rsidRPr="0044290F">
              <w:rPr>
                <w:b/>
                <w:bCs/>
                <w:sz w:val="24"/>
                <w:szCs w:val="20"/>
              </w:rPr>
              <w:t>Ожидаемый результат</w:t>
            </w:r>
          </w:p>
        </w:tc>
        <w:tc>
          <w:tcPr>
            <w:tcW w:w="1704" w:type="dxa"/>
            <w:vAlign w:val="center"/>
          </w:tcPr>
          <w:p w14:paraId="6F7BB22C" w14:textId="77777777" w:rsidR="00641D50" w:rsidRPr="0044290F" w:rsidRDefault="00641D50" w:rsidP="0044290F">
            <w:pPr>
              <w:jc w:val="center"/>
              <w:rPr>
                <w:b/>
                <w:bCs/>
                <w:sz w:val="24"/>
                <w:szCs w:val="20"/>
              </w:rPr>
            </w:pPr>
            <w:r w:rsidRPr="0044290F">
              <w:rPr>
                <w:b/>
                <w:bCs/>
                <w:sz w:val="24"/>
                <w:szCs w:val="20"/>
              </w:rPr>
              <w:t>Фактический результат</w:t>
            </w:r>
          </w:p>
        </w:tc>
      </w:tr>
      <w:tr w:rsidR="00641D50" w14:paraId="3F8968A4" w14:textId="77777777" w:rsidTr="00C544D2">
        <w:trPr>
          <w:trHeight w:val="454"/>
        </w:trPr>
        <w:tc>
          <w:tcPr>
            <w:tcW w:w="3118" w:type="dxa"/>
          </w:tcPr>
          <w:p w14:paraId="029899C5" w14:textId="65180C43" w:rsidR="006C3129" w:rsidRDefault="006C3129" w:rsidP="00852675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1</w:t>
            </w:r>
            <w:r w:rsidRPr="00B10885">
              <w:rPr>
                <w:sz w:val="24"/>
                <w:szCs w:val="20"/>
              </w:rPr>
              <w:t>)</w:t>
            </w:r>
            <w:r>
              <w:rPr>
                <w:sz w:val="24"/>
                <w:szCs w:val="20"/>
              </w:rPr>
              <w:t xml:space="preserve"> Убедиться, что </w:t>
            </w:r>
            <w:r w:rsidR="004177E1">
              <w:rPr>
                <w:sz w:val="24"/>
                <w:szCs w:val="20"/>
              </w:rPr>
              <w:t>проект</w:t>
            </w:r>
            <w:r>
              <w:rPr>
                <w:sz w:val="24"/>
                <w:szCs w:val="20"/>
              </w:rPr>
              <w:t xml:space="preserve"> с </w:t>
            </w:r>
            <w:r>
              <w:rPr>
                <w:sz w:val="24"/>
                <w:szCs w:val="20"/>
                <w:lang w:val="en-US"/>
              </w:rPr>
              <w:t>ID</w:t>
            </w:r>
            <w:r w:rsidRPr="00AE3215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0 не существует</w:t>
            </w:r>
          </w:p>
          <w:p w14:paraId="41B4EB54" w14:textId="31E16581" w:rsidR="000C36BF" w:rsidRPr="00C544D2" w:rsidRDefault="00233C9A" w:rsidP="008A247F">
            <w:pPr>
              <w:jc w:val="left"/>
              <w:rPr>
                <w:sz w:val="24"/>
                <w:szCs w:val="20"/>
                <w:lang w:val="en-US"/>
              </w:rPr>
            </w:pPr>
            <w:r>
              <w:rPr>
                <w:sz w:val="24"/>
                <w:szCs w:val="20"/>
              </w:rPr>
              <w:t xml:space="preserve">2) </w:t>
            </w:r>
            <w:r w:rsidR="00852675">
              <w:rPr>
                <w:sz w:val="24"/>
                <w:szCs w:val="20"/>
              </w:rPr>
              <w:t xml:space="preserve">Выполнить </w:t>
            </w:r>
            <w:r w:rsidR="008A247F">
              <w:rPr>
                <w:sz w:val="24"/>
                <w:szCs w:val="20"/>
                <w:lang w:val="en-US"/>
              </w:rPr>
              <w:t>GET</w:t>
            </w:r>
            <w:r w:rsidR="00AE3215" w:rsidRPr="00AE3215">
              <w:rPr>
                <w:sz w:val="24"/>
                <w:szCs w:val="20"/>
              </w:rPr>
              <w:t>:</w:t>
            </w:r>
            <w:r w:rsidR="002E2012" w:rsidRPr="002E2012">
              <w:rPr>
                <w:sz w:val="24"/>
                <w:szCs w:val="20"/>
              </w:rPr>
              <w:t xml:space="preserve"> </w:t>
            </w:r>
            <w:r w:rsidR="008A247F">
              <w:rPr>
                <w:sz w:val="24"/>
                <w:szCs w:val="20"/>
                <w:lang w:val="en-US"/>
              </w:rPr>
              <w:t>project</w:t>
            </w:r>
            <w:r w:rsidR="00AE3215" w:rsidRPr="00AE3215">
              <w:rPr>
                <w:sz w:val="24"/>
                <w:szCs w:val="20"/>
              </w:rPr>
              <w:t>/</w:t>
            </w:r>
            <w:r w:rsidR="008A247F">
              <w:rPr>
                <w:sz w:val="24"/>
                <w:szCs w:val="20"/>
                <w:lang w:val="en-US"/>
              </w:rPr>
              <w:t>0</w:t>
            </w:r>
          </w:p>
        </w:tc>
        <w:tc>
          <w:tcPr>
            <w:tcW w:w="4532" w:type="dxa"/>
          </w:tcPr>
          <w:p w14:paraId="54B4BBF3" w14:textId="172F7722" w:rsidR="00641D50" w:rsidRPr="008A247F" w:rsidRDefault="00DE47CB" w:rsidP="008A247F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Получение</w:t>
            </w:r>
            <w:r w:rsidRPr="006C3129">
              <w:rPr>
                <w:sz w:val="24"/>
                <w:szCs w:val="20"/>
              </w:rPr>
              <w:t xml:space="preserve"> </w:t>
            </w:r>
            <w:r w:rsidR="00641EE4">
              <w:rPr>
                <w:sz w:val="24"/>
                <w:szCs w:val="20"/>
                <w:lang w:val="en-US"/>
              </w:rPr>
              <w:t>HTTP</w:t>
            </w:r>
            <w:r w:rsidR="00641EE4">
              <w:rPr>
                <w:sz w:val="24"/>
                <w:szCs w:val="20"/>
              </w:rPr>
              <w:t>-ответа</w:t>
            </w:r>
            <w:r w:rsidRPr="006C3129">
              <w:rPr>
                <w:sz w:val="24"/>
                <w:szCs w:val="20"/>
              </w:rPr>
              <w:t xml:space="preserve"> 40</w:t>
            </w:r>
            <w:r w:rsidR="009A4899" w:rsidRPr="006C3129">
              <w:rPr>
                <w:sz w:val="24"/>
                <w:szCs w:val="20"/>
              </w:rPr>
              <w:t>4</w:t>
            </w:r>
            <w:r w:rsidRPr="006C3129">
              <w:rPr>
                <w:sz w:val="24"/>
                <w:szCs w:val="20"/>
              </w:rPr>
              <w:t xml:space="preserve"> </w:t>
            </w:r>
            <w:r w:rsidR="009A4899" w:rsidRPr="00AE3215">
              <w:rPr>
                <w:sz w:val="24"/>
                <w:szCs w:val="20"/>
                <w:lang w:val="en-US"/>
              </w:rPr>
              <w:t>Not</w:t>
            </w:r>
            <w:r w:rsidR="009A4899" w:rsidRPr="006C3129">
              <w:rPr>
                <w:sz w:val="24"/>
                <w:szCs w:val="20"/>
              </w:rPr>
              <w:t xml:space="preserve"> </w:t>
            </w:r>
            <w:r w:rsidR="009A4899" w:rsidRPr="00AE3215">
              <w:rPr>
                <w:sz w:val="24"/>
                <w:szCs w:val="20"/>
                <w:lang w:val="en-US"/>
              </w:rPr>
              <w:t>Found</w:t>
            </w:r>
            <w:r w:rsidR="00D57865">
              <w:rPr>
                <w:sz w:val="24"/>
                <w:szCs w:val="20"/>
              </w:rPr>
              <w:t xml:space="preserve">. </w:t>
            </w:r>
            <w:r w:rsidR="006C3129">
              <w:rPr>
                <w:sz w:val="24"/>
                <w:szCs w:val="20"/>
              </w:rPr>
              <w:t xml:space="preserve">Тело ответа содержит </w:t>
            </w:r>
            <w:r w:rsidR="008A247F">
              <w:rPr>
                <w:sz w:val="24"/>
                <w:szCs w:val="20"/>
              </w:rPr>
              <w:t>информацию о том, что проект не найден</w:t>
            </w:r>
          </w:p>
        </w:tc>
        <w:tc>
          <w:tcPr>
            <w:tcW w:w="1704" w:type="dxa"/>
          </w:tcPr>
          <w:p w14:paraId="349B293A" w14:textId="77777777" w:rsidR="00641D50" w:rsidRPr="0044290F" w:rsidRDefault="0044290F" w:rsidP="00C544D2">
            <w:pPr>
              <w:jc w:val="left"/>
              <w:rPr>
                <w:sz w:val="24"/>
                <w:szCs w:val="20"/>
              </w:rPr>
            </w:pPr>
            <w:r w:rsidRPr="0044290F">
              <w:rPr>
                <w:sz w:val="24"/>
                <w:szCs w:val="20"/>
              </w:rPr>
              <w:t>Совпадает с ожидаемым</w:t>
            </w:r>
          </w:p>
        </w:tc>
      </w:tr>
      <w:tr w:rsidR="00641D50" w14:paraId="2CD483E7" w14:textId="77777777" w:rsidTr="00EF2C93">
        <w:trPr>
          <w:trHeight w:val="454"/>
        </w:trPr>
        <w:tc>
          <w:tcPr>
            <w:tcW w:w="3118" w:type="dxa"/>
            <w:vAlign w:val="center"/>
          </w:tcPr>
          <w:p w14:paraId="15803BDD" w14:textId="4D43546E" w:rsidR="00DE47CB" w:rsidRPr="00AE3215" w:rsidRDefault="00852675" w:rsidP="00DE47CB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1</w:t>
            </w:r>
            <w:r w:rsidR="00DE47CB" w:rsidRPr="00B10885">
              <w:rPr>
                <w:sz w:val="24"/>
                <w:szCs w:val="20"/>
              </w:rPr>
              <w:t>)</w:t>
            </w:r>
            <w:r w:rsidR="00DE47CB">
              <w:rPr>
                <w:sz w:val="24"/>
                <w:szCs w:val="20"/>
              </w:rPr>
              <w:t xml:space="preserve"> </w:t>
            </w:r>
            <w:r w:rsidR="00E61687">
              <w:rPr>
                <w:sz w:val="24"/>
                <w:szCs w:val="20"/>
              </w:rPr>
              <w:t>Убедиться,</w:t>
            </w:r>
            <w:r w:rsidR="00AE3215">
              <w:rPr>
                <w:sz w:val="24"/>
                <w:szCs w:val="20"/>
              </w:rPr>
              <w:t xml:space="preserve"> что </w:t>
            </w:r>
            <w:r w:rsidR="00B81328">
              <w:rPr>
                <w:sz w:val="24"/>
                <w:szCs w:val="20"/>
              </w:rPr>
              <w:t>проект</w:t>
            </w:r>
            <w:r w:rsidR="00AE3215">
              <w:rPr>
                <w:sz w:val="24"/>
                <w:szCs w:val="20"/>
              </w:rPr>
              <w:t xml:space="preserve"> с </w:t>
            </w:r>
            <w:r w:rsidR="00AE3215">
              <w:rPr>
                <w:sz w:val="24"/>
                <w:szCs w:val="20"/>
                <w:lang w:val="en-US"/>
              </w:rPr>
              <w:t>ID</w:t>
            </w:r>
            <w:r w:rsidR="008A247F">
              <w:rPr>
                <w:sz w:val="24"/>
                <w:szCs w:val="20"/>
              </w:rPr>
              <w:t xml:space="preserve"> 2</w:t>
            </w:r>
            <w:r w:rsidR="00AE3215" w:rsidRPr="00AE3215">
              <w:rPr>
                <w:sz w:val="24"/>
                <w:szCs w:val="20"/>
              </w:rPr>
              <w:t xml:space="preserve"> </w:t>
            </w:r>
            <w:r w:rsidR="002E2012">
              <w:rPr>
                <w:sz w:val="24"/>
                <w:szCs w:val="20"/>
              </w:rPr>
              <w:t>существует</w:t>
            </w:r>
          </w:p>
          <w:p w14:paraId="445582F0" w14:textId="2B244A08" w:rsidR="00641D50" w:rsidRPr="00954A08" w:rsidRDefault="00DE47CB" w:rsidP="00954A08">
            <w:pPr>
              <w:jc w:val="left"/>
              <w:rPr>
                <w:sz w:val="24"/>
                <w:szCs w:val="20"/>
              </w:rPr>
            </w:pPr>
            <w:r w:rsidRPr="00AE3215">
              <w:rPr>
                <w:sz w:val="24"/>
                <w:szCs w:val="20"/>
              </w:rPr>
              <w:t xml:space="preserve">2) </w:t>
            </w:r>
            <w:r w:rsidR="008A247F">
              <w:rPr>
                <w:sz w:val="24"/>
                <w:szCs w:val="20"/>
              </w:rPr>
              <w:t xml:space="preserve">Выполнить </w:t>
            </w:r>
            <w:r w:rsidR="008A247F">
              <w:rPr>
                <w:sz w:val="24"/>
                <w:szCs w:val="20"/>
                <w:lang w:val="en-US"/>
              </w:rPr>
              <w:t>GET</w:t>
            </w:r>
            <w:r w:rsidR="008A247F" w:rsidRPr="00AE3215">
              <w:rPr>
                <w:sz w:val="24"/>
                <w:szCs w:val="20"/>
              </w:rPr>
              <w:t>:</w:t>
            </w:r>
            <w:r w:rsidR="008A247F" w:rsidRPr="002E2012">
              <w:rPr>
                <w:sz w:val="24"/>
                <w:szCs w:val="20"/>
              </w:rPr>
              <w:t xml:space="preserve"> </w:t>
            </w:r>
            <w:r w:rsidR="008A247F">
              <w:rPr>
                <w:sz w:val="24"/>
                <w:szCs w:val="20"/>
                <w:lang w:val="en-US"/>
              </w:rPr>
              <w:t>project</w:t>
            </w:r>
            <w:r w:rsidR="008A247F" w:rsidRPr="00AE3215">
              <w:rPr>
                <w:sz w:val="24"/>
                <w:szCs w:val="20"/>
              </w:rPr>
              <w:t>/</w:t>
            </w:r>
            <w:r w:rsidR="008A247F">
              <w:rPr>
                <w:sz w:val="24"/>
                <w:szCs w:val="20"/>
              </w:rPr>
              <w:t>2</w:t>
            </w:r>
          </w:p>
        </w:tc>
        <w:tc>
          <w:tcPr>
            <w:tcW w:w="4532" w:type="dxa"/>
          </w:tcPr>
          <w:p w14:paraId="033462F7" w14:textId="05D5661A" w:rsidR="00641D50" w:rsidRPr="0044290F" w:rsidRDefault="002E2012" w:rsidP="00EF2C93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Получение</w:t>
            </w:r>
            <w:r w:rsidRPr="00D57865">
              <w:rPr>
                <w:sz w:val="24"/>
                <w:szCs w:val="20"/>
              </w:rPr>
              <w:t xml:space="preserve"> </w:t>
            </w:r>
            <w:r w:rsidR="00641EE4">
              <w:rPr>
                <w:sz w:val="24"/>
                <w:szCs w:val="20"/>
                <w:lang w:val="en-US"/>
              </w:rPr>
              <w:t>HTTP</w:t>
            </w:r>
            <w:r w:rsidR="00641EE4">
              <w:rPr>
                <w:sz w:val="24"/>
                <w:szCs w:val="20"/>
              </w:rPr>
              <w:t>-ответа</w:t>
            </w:r>
            <w:r w:rsidR="00641EE4" w:rsidRPr="00D57865">
              <w:rPr>
                <w:sz w:val="24"/>
                <w:szCs w:val="20"/>
              </w:rPr>
              <w:t xml:space="preserve"> </w:t>
            </w:r>
            <w:r w:rsidR="00B83EFB">
              <w:rPr>
                <w:sz w:val="24"/>
                <w:szCs w:val="20"/>
              </w:rPr>
              <w:t xml:space="preserve">200 </w:t>
            </w:r>
            <w:r w:rsidR="00B83EFB">
              <w:rPr>
                <w:sz w:val="24"/>
                <w:szCs w:val="20"/>
                <w:lang w:val="en-US"/>
              </w:rPr>
              <w:t>OK</w:t>
            </w:r>
            <w:r w:rsidR="00D57865">
              <w:rPr>
                <w:sz w:val="24"/>
                <w:szCs w:val="20"/>
              </w:rPr>
              <w:t xml:space="preserve">. </w:t>
            </w:r>
            <w:r w:rsidR="006C3129">
              <w:rPr>
                <w:sz w:val="24"/>
                <w:szCs w:val="20"/>
              </w:rPr>
              <w:t xml:space="preserve">Тело ответа содержит </w:t>
            </w:r>
            <w:r w:rsidR="00956DB3">
              <w:rPr>
                <w:sz w:val="24"/>
                <w:szCs w:val="20"/>
              </w:rPr>
              <w:t>детали проекта (</w:t>
            </w:r>
            <w:r w:rsidR="00956DB3">
              <w:rPr>
                <w:sz w:val="24"/>
                <w:szCs w:val="20"/>
                <w:lang w:val="en-US"/>
              </w:rPr>
              <w:t>ID</w:t>
            </w:r>
            <w:r w:rsidR="00956DB3" w:rsidRPr="00956DB3">
              <w:rPr>
                <w:sz w:val="24"/>
                <w:szCs w:val="20"/>
              </w:rPr>
              <w:t>,</w:t>
            </w:r>
            <w:r w:rsidR="00956DB3">
              <w:rPr>
                <w:sz w:val="24"/>
                <w:szCs w:val="20"/>
              </w:rPr>
              <w:t xml:space="preserve"> название,</w:t>
            </w:r>
            <w:r w:rsidR="000B18C5">
              <w:rPr>
                <w:sz w:val="24"/>
                <w:szCs w:val="20"/>
              </w:rPr>
              <w:t xml:space="preserve"> описание, заказчика,</w:t>
            </w:r>
            <w:r w:rsidR="00956DB3">
              <w:rPr>
                <w:sz w:val="24"/>
                <w:szCs w:val="20"/>
              </w:rPr>
              <w:t xml:space="preserve"> руководи</w:t>
            </w:r>
            <w:r w:rsidR="000B18C5">
              <w:rPr>
                <w:sz w:val="24"/>
                <w:szCs w:val="20"/>
              </w:rPr>
              <w:t xml:space="preserve">теля проекта, </w:t>
            </w:r>
            <w:r w:rsidR="00B81328">
              <w:rPr>
                <w:sz w:val="24"/>
                <w:szCs w:val="20"/>
              </w:rPr>
              <w:t>дату заказа и т.</w:t>
            </w:r>
            <w:r w:rsidR="000B18C5">
              <w:rPr>
                <w:sz w:val="24"/>
                <w:szCs w:val="20"/>
              </w:rPr>
              <w:t>д.)</w:t>
            </w:r>
          </w:p>
        </w:tc>
        <w:tc>
          <w:tcPr>
            <w:tcW w:w="1704" w:type="dxa"/>
          </w:tcPr>
          <w:p w14:paraId="0BC5582E" w14:textId="77777777" w:rsidR="00641D50" w:rsidRPr="0044290F" w:rsidRDefault="0044290F" w:rsidP="00C544D2">
            <w:pPr>
              <w:jc w:val="left"/>
              <w:rPr>
                <w:sz w:val="24"/>
                <w:szCs w:val="20"/>
              </w:rPr>
            </w:pPr>
            <w:r w:rsidRPr="0044290F">
              <w:rPr>
                <w:sz w:val="24"/>
                <w:szCs w:val="20"/>
              </w:rPr>
              <w:t>Совпадает с ожидаемым</w:t>
            </w:r>
          </w:p>
        </w:tc>
      </w:tr>
      <w:tr w:rsidR="00641D50" w14:paraId="4830C695" w14:textId="77777777" w:rsidTr="00CC762E">
        <w:trPr>
          <w:trHeight w:val="454"/>
        </w:trPr>
        <w:tc>
          <w:tcPr>
            <w:tcW w:w="3118" w:type="dxa"/>
            <w:vAlign w:val="center"/>
          </w:tcPr>
          <w:p w14:paraId="6FD4FF4F" w14:textId="14C07304" w:rsidR="00E61687" w:rsidRPr="00E61687" w:rsidRDefault="00E61687" w:rsidP="00E61687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1</w:t>
            </w:r>
            <w:r w:rsidRPr="00B10885">
              <w:rPr>
                <w:sz w:val="24"/>
                <w:szCs w:val="20"/>
              </w:rPr>
              <w:t>)</w:t>
            </w:r>
            <w:r>
              <w:rPr>
                <w:sz w:val="24"/>
                <w:szCs w:val="20"/>
              </w:rPr>
              <w:t xml:space="preserve"> Убедиться, что </w:t>
            </w:r>
            <w:r w:rsidR="00954A08">
              <w:rPr>
                <w:sz w:val="24"/>
                <w:szCs w:val="20"/>
              </w:rPr>
              <w:t xml:space="preserve">существуют проекты, удовлетворяющие </w:t>
            </w:r>
            <w:r w:rsidR="00984D69">
              <w:rPr>
                <w:sz w:val="24"/>
                <w:szCs w:val="20"/>
              </w:rPr>
              <w:t xml:space="preserve">статус </w:t>
            </w:r>
            <w:r w:rsidR="00954A08">
              <w:rPr>
                <w:sz w:val="24"/>
                <w:szCs w:val="20"/>
              </w:rPr>
              <w:t>фильтру</w:t>
            </w:r>
            <w:r w:rsidR="00984D69" w:rsidRPr="00984D69">
              <w:rPr>
                <w:sz w:val="24"/>
                <w:szCs w:val="20"/>
              </w:rPr>
              <w:t xml:space="preserve"> </w:t>
            </w:r>
            <w:r w:rsidR="00A66BDB">
              <w:rPr>
                <w:sz w:val="24"/>
                <w:szCs w:val="20"/>
              </w:rPr>
              <w:t>«Активен»</w:t>
            </w:r>
            <w:r w:rsidRPr="00AE3215">
              <w:rPr>
                <w:sz w:val="24"/>
                <w:szCs w:val="20"/>
              </w:rPr>
              <w:t xml:space="preserve"> </w:t>
            </w:r>
          </w:p>
          <w:p w14:paraId="595378D0" w14:textId="616492B2" w:rsidR="00E61687" w:rsidRDefault="00E61687" w:rsidP="00E61687">
            <w:pPr>
              <w:jc w:val="left"/>
              <w:rPr>
                <w:sz w:val="24"/>
                <w:szCs w:val="20"/>
              </w:rPr>
            </w:pPr>
            <w:r w:rsidRPr="00AE3215">
              <w:rPr>
                <w:sz w:val="24"/>
                <w:szCs w:val="20"/>
              </w:rPr>
              <w:t xml:space="preserve">2) </w:t>
            </w:r>
            <w:r>
              <w:rPr>
                <w:sz w:val="24"/>
                <w:szCs w:val="20"/>
              </w:rPr>
              <w:t xml:space="preserve">Выполнить </w:t>
            </w:r>
            <w:r>
              <w:rPr>
                <w:sz w:val="24"/>
                <w:szCs w:val="20"/>
                <w:lang w:val="en-US"/>
              </w:rPr>
              <w:t>POST</w:t>
            </w:r>
            <w:r w:rsidRPr="00AE3215">
              <w:rPr>
                <w:sz w:val="24"/>
                <w:szCs w:val="20"/>
              </w:rPr>
              <w:t>:</w:t>
            </w:r>
            <w:r w:rsidRPr="002E2012">
              <w:rPr>
                <w:sz w:val="24"/>
                <w:szCs w:val="20"/>
              </w:rPr>
              <w:t xml:space="preserve"> </w:t>
            </w:r>
            <w:r w:rsidR="00A66BDB">
              <w:rPr>
                <w:sz w:val="24"/>
                <w:szCs w:val="20"/>
                <w:lang w:val="en-US"/>
              </w:rPr>
              <w:t>projects/details</w:t>
            </w:r>
            <w:r w:rsidRPr="00AE3215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 xml:space="preserve">запрос в </w:t>
            </w:r>
            <w:r>
              <w:rPr>
                <w:sz w:val="24"/>
                <w:szCs w:val="20"/>
                <w:lang w:val="en-US"/>
              </w:rPr>
              <w:t>API</w:t>
            </w:r>
            <w:r w:rsidRPr="00852675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  <w:lang w:val="en-US"/>
              </w:rPr>
              <w:t>c</w:t>
            </w:r>
            <w:r w:rsidRPr="00852675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телом:</w:t>
            </w:r>
          </w:p>
          <w:p w14:paraId="6A5C949F" w14:textId="77777777" w:rsidR="00A66BDB" w:rsidRDefault="00A66BDB" w:rsidP="00E61687">
            <w:pPr>
              <w:jc w:val="left"/>
              <w:rPr>
                <w:sz w:val="24"/>
                <w:szCs w:val="20"/>
              </w:rPr>
            </w:pPr>
          </w:p>
          <w:p w14:paraId="102AD4E4" w14:textId="77777777" w:rsidR="00A66BDB" w:rsidRPr="00A66BDB" w:rsidRDefault="00A66BDB" w:rsidP="00A66BDB">
            <w:pPr>
              <w:jc w:val="left"/>
              <w:rPr>
                <w:sz w:val="24"/>
                <w:szCs w:val="20"/>
              </w:rPr>
            </w:pPr>
            <w:r w:rsidRPr="00A66BDB">
              <w:rPr>
                <w:sz w:val="24"/>
                <w:szCs w:val="20"/>
              </w:rPr>
              <w:t>{</w:t>
            </w:r>
          </w:p>
          <w:p w14:paraId="5635F08A" w14:textId="1B14E0CD" w:rsidR="00A66BDB" w:rsidRPr="00A66BDB" w:rsidRDefault="00A66BDB" w:rsidP="00A66BDB">
            <w:pPr>
              <w:jc w:val="left"/>
              <w:rPr>
                <w:sz w:val="24"/>
                <w:szCs w:val="20"/>
              </w:rPr>
            </w:pPr>
            <w:r w:rsidRPr="00A66BDB">
              <w:rPr>
                <w:sz w:val="24"/>
                <w:szCs w:val="20"/>
              </w:rPr>
              <w:t xml:space="preserve">  "</w:t>
            </w:r>
            <w:r>
              <w:rPr>
                <w:sz w:val="24"/>
                <w:szCs w:val="20"/>
                <w:lang w:val="en-US"/>
              </w:rPr>
              <w:t>status</w:t>
            </w:r>
            <w:r w:rsidRPr="00A66BDB">
              <w:rPr>
                <w:sz w:val="24"/>
                <w:szCs w:val="20"/>
              </w:rPr>
              <w:t>": "Активен"</w:t>
            </w:r>
          </w:p>
          <w:p w14:paraId="1B8DC255" w14:textId="6E59C36F" w:rsidR="00641D50" w:rsidRPr="00557D00" w:rsidRDefault="00A66BDB" w:rsidP="00A66BDB">
            <w:pPr>
              <w:rPr>
                <w:sz w:val="24"/>
                <w:szCs w:val="20"/>
                <w:lang w:val="en-US"/>
              </w:rPr>
            </w:pPr>
            <w:r w:rsidRPr="00A66BDB">
              <w:rPr>
                <w:sz w:val="24"/>
                <w:szCs w:val="20"/>
              </w:rPr>
              <w:t>}</w:t>
            </w:r>
          </w:p>
        </w:tc>
        <w:tc>
          <w:tcPr>
            <w:tcW w:w="4532" w:type="dxa"/>
          </w:tcPr>
          <w:p w14:paraId="2864F9F1" w14:textId="46461FE7" w:rsidR="00CC762E" w:rsidRPr="00CC762E" w:rsidRDefault="005615A9" w:rsidP="00CC762E">
            <w:pPr>
              <w:jc w:val="left"/>
              <w:rPr>
                <w:sz w:val="24"/>
                <w:szCs w:val="20"/>
              </w:rPr>
            </w:pPr>
            <w:r w:rsidRPr="005615A9">
              <w:rPr>
                <w:sz w:val="24"/>
                <w:szCs w:val="20"/>
              </w:rPr>
              <w:t>Получение HTTP-ответа 200 OK. Тело ответа содержит спи</w:t>
            </w:r>
            <w:r w:rsidR="00D06B08">
              <w:rPr>
                <w:sz w:val="24"/>
                <w:szCs w:val="20"/>
              </w:rPr>
              <w:t xml:space="preserve">сок проектов, общее количество и </w:t>
            </w:r>
            <w:r w:rsidRPr="005615A9">
              <w:rPr>
                <w:sz w:val="24"/>
                <w:szCs w:val="20"/>
              </w:rPr>
              <w:t>информацию о пагинации.</w:t>
            </w:r>
          </w:p>
        </w:tc>
        <w:tc>
          <w:tcPr>
            <w:tcW w:w="1704" w:type="dxa"/>
          </w:tcPr>
          <w:p w14:paraId="44D55BD5" w14:textId="77777777" w:rsidR="00641D50" w:rsidRPr="0044290F" w:rsidRDefault="0044290F" w:rsidP="00C544D2">
            <w:pPr>
              <w:jc w:val="left"/>
              <w:rPr>
                <w:sz w:val="24"/>
                <w:szCs w:val="20"/>
              </w:rPr>
            </w:pPr>
            <w:r w:rsidRPr="0044290F">
              <w:rPr>
                <w:sz w:val="24"/>
                <w:szCs w:val="20"/>
              </w:rPr>
              <w:t>Совпадает с ожидаемым</w:t>
            </w:r>
          </w:p>
        </w:tc>
      </w:tr>
      <w:tr w:rsidR="004B160B" w14:paraId="14356780" w14:textId="77777777" w:rsidTr="00CC762E">
        <w:trPr>
          <w:trHeight w:val="454"/>
        </w:trPr>
        <w:tc>
          <w:tcPr>
            <w:tcW w:w="3118" w:type="dxa"/>
            <w:vAlign w:val="center"/>
          </w:tcPr>
          <w:p w14:paraId="7CAF340C" w14:textId="3E872204" w:rsidR="004B160B" w:rsidRPr="004B160B" w:rsidRDefault="004B160B" w:rsidP="00E61687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 xml:space="preserve">1) </w:t>
            </w:r>
            <w:r w:rsidR="00FD715E">
              <w:rPr>
                <w:sz w:val="24"/>
                <w:szCs w:val="20"/>
              </w:rPr>
              <w:t xml:space="preserve">Убедится, что проект с </w:t>
            </w:r>
            <w:r w:rsidR="00FD715E">
              <w:rPr>
                <w:sz w:val="24"/>
                <w:szCs w:val="20"/>
                <w:lang w:val="en-US"/>
              </w:rPr>
              <w:t>ID</w:t>
            </w:r>
            <w:r w:rsidR="00FD715E" w:rsidRPr="00A40F80">
              <w:rPr>
                <w:sz w:val="24"/>
                <w:szCs w:val="20"/>
              </w:rPr>
              <w:t xml:space="preserve"> 30</w:t>
            </w:r>
            <w:r w:rsidR="00FD715E">
              <w:rPr>
                <w:sz w:val="24"/>
                <w:szCs w:val="20"/>
              </w:rPr>
              <w:t xml:space="preserve"> можно у</w:t>
            </w:r>
            <w:r w:rsidR="00505DED">
              <w:rPr>
                <w:sz w:val="24"/>
                <w:szCs w:val="20"/>
              </w:rPr>
              <w:t xml:space="preserve">далить </w:t>
            </w:r>
          </w:p>
          <w:p w14:paraId="5BE97696" w14:textId="2D6CFD94" w:rsidR="004B160B" w:rsidRPr="004B160B" w:rsidRDefault="004B160B" w:rsidP="00E61687">
            <w:pPr>
              <w:jc w:val="left"/>
              <w:rPr>
                <w:sz w:val="24"/>
                <w:szCs w:val="20"/>
              </w:rPr>
            </w:pPr>
            <w:r w:rsidRPr="00505DED">
              <w:rPr>
                <w:sz w:val="24"/>
                <w:szCs w:val="20"/>
              </w:rPr>
              <w:t>2)</w:t>
            </w:r>
            <w:r>
              <w:rPr>
                <w:sz w:val="24"/>
                <w:szCs w:val="20"/>
              </w:rPr>
              <w:t xml:space="preserve"> Выполнить</w:t>
            </w:r>
            <w:r w:rsidR="00505DED">
              <w:rPr>
                <w:sz w:val="24"/>
                <w:szCs w:val="20"/>
              </w:rPr>
              <w:t xml:space="preserve"> </w:t>
            </w:r>
            <w:r w:rsidR="00505DED">
              <w:rPr>
                <w:sz w:val="24"/>
                <w:szCs w:val="20"/>
                <w:lang w:val="en-US"/>
              </w:rPr>
              <w:t>DELETE</w:t>
            </w:r>
            <w:r w:rsidR="00505DED" w:rsidRPr="00505DED">
              <w:rPr>
                <w:sz w:val="24"/>
                <w:szCs w:val="20"/>
              </w:rPr>
              <w:t>:</w:t>
            </w:r>
            <w:r w:rsidR="00505DED" w:rsidRPr="00505DED">
              <w:rPr>
                <w:sz w:val="24"/>
                <w:szCs w:val="20"/>
              </w:rPr>
              <w:br/>
            </w:r>
            <w:r w:rsidR="00505DED" w:rsidRPr="00A40F80">
              <w:rPr>
                <w:sz w:val="24"/>
                <w:szCs w:val="20"/>
              </w:rPr>
              <w:t>/</w:t>
            </w:r>
            <w:r w:rsidR="00505DED">
              <w:rPr>
                <w:sz w:val="24"/>
                <w:szCs w:val="20"/>
                <w:lang w:val="en-US"/>
              </w:rPr>
              <w:t>projects</w:t>
            </w:r>
            <w:r w:rsidR="00505DED" w:rsidRPr="00A40F80">
              <w:rPr>
                <w:sz w:val="24"/>
                <w:szCs w:val="20"/>
              </w:rPr>
              <w:t>/30</w:t>
            </w:r>
          </w:p>
        </w:tc>
        <w:tc>
          <w:tcPr>
            <w:tcW w:w="4532" w:type="dxa"/>
          </w:tcPr>
          <w:p w14:paraId="267744EA" w14:textId="109A53EB" w:rsidR="004B160B" w:rsidRPr="005615A9" w:rsidRDefault="00FD715E" w:rsidP="00AC1F9B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 xml:space="preserve">Получение </w:t>
            </w:r>
            <w:r>
              <w:rPr>
                <w:sz w:val="24"/>
                <w:szCs w:val="20"/>
                <w:lang w:val="en-US"/>
              </w:rPr>
              <w:t>HTTP</w:t>
            </w:r>
            <w:r w:rsidRPr="00FD715E">
              <w:rPr>
                <w:sz w:val="24"/>
                <w:szCs w:val="20"/>
              </w:rPr>
              <w:t>-</w:t>
            </w:r>
            <w:r>
              <w:rPr>
                <w:sz w:val="24"/>
                <w:szCs w:val="20"/>
              </w:rPr>
              <w:t>ответа 200</w:t>
            </w:r>
            <w:r w:rsidRPr="00FD715E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  <w:lang w:val="en-US"/>
              </w:rPr>
              <w:t>OK</w:t>
            </w:r>
            <w:r w:rsidRPr="00FD715E">
              <w:rPr>
                <w:sz w:val="24"/>
                <w:szCs w:val="20"/>
              </w:rPr>
              <w:t xml:space="preserve">. </w:t>
            </w:r>
            <w:r>
              <w:rPr>
                <w:sz w:val="24"/>
                <w:szCs w:val="20"/>
              </w:rPr>
              <w:t xml:space="preserve">Тело ответа содержит информацию о том, что </w:t>
            </w:r>
            <w:r w:rsidR="00AC1F9B">
              <w:rPr>
                <w:sz w:val="24"/>
                <w:szCs w:val="20"/>
              </w:rPr>
              <w:t>проект успешно удалён</w:t>
            </w:r>
          </w:p>
        </w:tc>
        <w:tc>
          <w:tcPr>
            <w:tcW w:w="1704" w:type="dxa"/>
          </w:tcPr>
          <w:p w14:paraId="489B987A" w14:textId="7EA5C970" w:rsidR="004B160B" w:rsidRPr="00AC1F9B" w:rsidRDefault="00FD715E" w:rsidP="00C544D2">
            <w:pPr>
              <w:jc w:val="left"/>
              <w:rPr>
                <w:sz w:val="24"/>
                <w:szCs w:val="20"/>
                <w:lang w:val="en-US"/>
              </w:rPr>
            </w:pPr>
            <w:r w:rsidRPr="0044290F">
              <w:rPr>
                <w:sz w:val="24"/>
                <w:szCs w:val="20"/>
              </w:rPr>
              <w:t>Совпадает с ожидаемым</w:t>
            </w:r>
          </w:p>
        </w:tc>
      </w:tr>
    </w:tbl>
    <w:p w14:paraId="123F118E" w14:textId="77777777" w:rsidR="00F4028D" w:rsidRDefault="00F4028D" w:rsidP="00D13073">
      <w:pPr>
        <w:pStyle w:val="2"/>
      </w:pPr>
      <w:bookmarkStart w:id="55" w:name="_Toc215610305"/>
      <w:bookmarkStart w:id="56" w:name="_Toc215610348"/>
      <w:bookmarkStart w:id="57" w:name="_Toc215610406"/>
      <w:r>
        <w:t>Функциональное тестирование</w:t>
      </w:r>
      <w:bookmarkEnd w:id="55"/>
      <w:bookmarkEnd w:id="56"/>
      <w:bookmarkEnd w:id="57"/>
    </w:p>
    <w:p w14:paraId="18913CBF" w14:textId="40121BDA" w:rsidR="00F4028D" w:rsidRDefault="000B70A0" w:rsidP="00F4028D">
      <w:pPr>
        <w:pStyle w:val="a3"/>
      </w:pPr>
      <w:r w:rsidRPr="000B70A0">
        <w:t>Во время курсового проектирования проведено функциональное</w:t>
      </w:r>
      <w:r>
        <w:t xml:space="preserve"> </w:t>
      </w:r>
      <w:r w:rsidRPr="000B70A0">
        <w:t xml:space="preserve">тестирование </w:t>
      </w:r>
      <w:r w:rsidR="00D235CB">
        <w:t xml:space="preserve">оконного </w:t>
      </w:r>
      <w:r w:rsidRPr="000B70A0">
        <w:t>приложения методом черного ящика, результаты</w:t>
      </w:r>
      <w:r>
        <w:t xml:space="preserve"> </w:t>
      </w:r>
      <w:r w:rsidRPr="000B70A0">
        <w:t xml:space="preserve">тестирования </w:t>
      </w:r>
      <w:r w:rsidR="00473318">
        <w:t xml:space="preserve">представлены </w:t>
      </w:r>
      <w:r w:rsidRPr="000B70A0">
        <w:t xml:space="preserve">в таблице </w:t>
      </w:r>
      <w:r>
        <w:t>2</w:t>
      </w:r>
      <w:r w:rsidRPr="000B70A0">
        <w:t>.</w:t>
      </w:r>
    </w:p>
    <w:p w14:paraId="16D41BCB" w14:textId="733C5D55" w:rsidR="0015105F" w:rsidRPr="00A52E58" w:rsidRDefault="0015105F" w:rsidP="0015105F">
      <w:pPr>
        <w:pStyle w:val="aff2"/>
      </w:pPr>
      <w:r w:rsidRPr="00A2751F">
        <w:rPr>
          <w:spacing w:val="40"/>
        </w:rPr>
        <w:lastRenderedPageBreak/>
        <w:t>Таблица</w:t>
      </w:r>
      <w:r>
        <w:t xml:space="preserve"> 2</w:t>
      </w:r>
      <w:r w:rsidRPr="00213985">
        <w:t xml:space="preserve"> – </w:t>
      </w:r>
      <w:r w:rsidR="00E64191">
        <w:t>Результаты т</w:t>
      </w:r>
      <w:r w:rsidRPr="00213985">
        <w:t>естировани</w:t>
      </w:r>
      <w:r w:rsidR="00E64191">
        <w:t xml:space="preserve">я </w:t>
      </w:r>
      <w:r>
        <w:t>приложения методом черного ящика</w:t>
      </w:r>
    </w:p>
    <w:tbl>
      <w:tblPr>
        <w:tblStyle w:val="af1"/>
        <w:tblW w:w="9354" w:type="dxa"/>
        <w:tblLook w:val="04A0" w:firstRow="1" w:lastRow="0" w:firstColumn="1" w:lastColumn="0" w:noHBand="0" w:noVBand="1"/>
      </w:tblPr>
      <w:tblGrid>
        <w:gridCol w:w="3256"/>
        <w:gridCol w:w="2980"/>
        <w:gridCol w:w="3118"/>
      </w:tblGrid>
      <w:tr w:rsidR="0015105F" w14:paraId="0E49EE00" w14:textId="77777777" w:rsidTr="00176B2B">
        <w:trPr>
          <w:trHeight w:val="454"/>
        </w:trPr>
        <w:tc>
          <w:tcPr>
            <w:tcW w:w="3256" w:type="dxa"/>
            <w:vAlign w:val="center"/>
          </w:tcPr>
          <w:p w14:paraId="623AFB42" w14:textId="77777777" w:rsidR="0015105F" w:rsidRPr="0044290F" w:rsidRDefault="0015105F" w:rsidP="005448D1">
            <w:pPr>
              <w:jc w:val="center"/>
              <w:rPr>
                <w:b/>
                <w:bCs/>
                <w:sz w:val="24"/>
                <w:szCs w:val="20"/>
              </w:rPr>
            </w:pPr>
            <w:r w:rsidRPr="0044290F">
              <w:rPr>
                <w:b/>
                <w:bCs/>
                <w:sz w:val="24"/>
                <w:szCs w:val="20"/>
              </w:rPr>
              <w:t>Действие</w:t>
            </w:r>
          </w:p>
        </w:tc>
        <w:tc>
          <w:tcPr>
            <w:tcW w:w="2980" w:type="dxa"/>
            <w:vAlign w:val="center"/>
          </w:tcPr>
          <w:p w14:paraId="0BC5FBE1" w14:textId="77777777" w:rsidR="0015105F" w:rsidRPr="0044290F" w:rsidRDefault="0015105F" w:rsidP="005448D1">
            <w:pPr>
              <w:jc w:val="center"/>
              <w:rPr>
                <w:b/>
                <w:bCs/>
                <w:sz w:val="24"/>
                <w:szCs w:val="20"/>
              </w:rPr>
            </w:pPr>
            <w:r w:rsidRPr="0044290F">
              <w:rPr>
                <w:b/>
                <w:bCs/>
                <w:sz w:val="24"/>
                <w:szCs w:val="20"/>
              </w:rPr>
              <w:t>Ожидаемый результат</w:t>
            </w:r>
          </w:p>
        </w:tc>
        <w:tc>
          <w:tcPr>
            <w:tcW w:w="3118" w:type="dxa"/>
            <w:vAlign w:val="center"/>
          </w:tcPr>
          <w:p w14:paraId="455CA59A" w14:textId="77777777" w:rsidR="0015105F" w:rsidRPr="0044290F" w:rsidRDefault="0015105F" w:rsidP="005448D1">
            <w:pPr>
              <w:jc w:val="center"/>
              <w:rPr>
                <w:b/>
                <w:bCs/>
                <w:sz w:val="24"/>
                <w:szCs w:val="20"/>
              </w:rPr>
            </w:pPr>
            <w:r w:rsidRPr="0044290F">
              <w:rPr>
                <w:b/>
                <w:bCs/>
                <w:sz w:val="24"/>
                <w:szCs w:val="20"/>
              </w:rPr>
              <w:t>Фактический результат</w:t>
            </w:r>
          </w:p>
        </w:tc>
      </w:tr>
      <w:tr w:rsidR="0015105F" w14:paraId="619D5233" w14:textId="77777777" w:rsidTr="00176B2B">
        <w:trPr>
          <w:trHeight w:val="454"/>
        </w:trPr>
        <w:tc>
          <w:tcPr>
            <w:tcW w:w="3256" w:type="dxa"/>
            <w:vAlign w:val="center"/>
          </w:tcPr>
          <w:p w14:paraId="360FDF3F" w14:textId="435F0569" w:rsidR="0015105F" w:rsidRPr="0044290F" w:rsidRDefault="002F59A3" w:rsidP="00364A50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 xml:space="preserve">Нажать на </w:t>
            </w:r>
            <w:r w:rsidR="00364A50">
              <w:rPr>
                <w:sz w:val="24"/>
                <w:szCs w:val="20"/>
              </w:rPr>
              <w:t>кнопку «Войти как гость»</w:t>
            </w:r>
          </w:p>
        </w:tc>
        <w:tc>
          <w:tcPr>
            <w:tcW w:w="2980" w:type="dxa"/>
            <w:vAlign w:val="center"/>
          </w:tcPr>
          <w:p w14:paraId="19F438F9" w14:textId="73DE0424" w:rsidR="0015105F" w:rsidRPr="00912C42" w:rsidRDefault="0047768D" w:rsidP="004D331C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Пере</w:t>
            </w:r>
            <w:r w:rsidR="002F59A3">
              <w:rPr>
                <w:sz w:val="24"/>
                <w:szCs w:val="20"/>
              </w:rPr>
              <w:t xml:space="preserve">ход на экран </w:t>
            </w:r>
            <w:r w:rsidR="00912C42">
              <w:rPr>
                <w:sz w:val="24"/>
                <w:szCs w:val="20"/>
              </w:rPr>
              <w:t>отображения списка проектов, все кнопки взаимодействия («Создать проект», «Удалить», «Редактировать проект» и т.д.) отключены</w:t>
            </w:r>
          </w:p>
        </w:tc>
        <w:tc>
          <w:tcPr>
            <w:tcW w:w="3118" w:type="dxa"/>
            <w:vAlign w:val="center"/>
          </w:tcPr>
          <w:p w14:paraId="493A6E11" w14:textId="77777777" w:rsidR="0015105F" w:rsidRPr="0044290F" w:rsidRDefault="0015105F" w:rsidP="00176B2B">
            <w:pPr>
              <w:jc w:val="left"/>
              <w:rPr>
                <w:sz w:val="24"/>
                <w:szCs w:val="20"/>
              </w:rPr>
            </w:pPr>
            <w:r w:rsidRPr="0044290F">
              <w:rPr>
                <w:sz w:val="24"/>
                <w:szCs w:val="20"/>
              </w:rPr>
              <w:t>Совпадает с ожидаемым</w:t>
            </w:r>
          </w:p>
        </w:tc>
      </w:tr>
      <w:tr w:rsidR="0015105F" w14:paraId="2A908B9E" w14:textId="77777777" w:rsidTr="00176B2B">
        <w:trPr>
          <w:trHeight w:val="454"/>
        </w:trPr>
        <w:tc>
          <w:tcPr>
            <w:tcW w:w="3256" w:type="dxa"/>
            <w:vAlign w:val="center"/>
          </w:tcPr>
          <w:p w14:paraId="74449056" w14:textId="3C8F8DA0" w:rsidR="0015105F" w:rsidRPr="0044290F" w:rsidRDefault="002F59A3" w:rsidP="00E353DD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 xml:space="preserve">Нажать на </w:t>
            </w:r>
            <w:r w:rsidR="00E353DD">
              <w:rPr>
                <w:sz w:val="24"/>
                <w:szCs w:val="20"/>
              </w:rPr>
              <w:t xml:space="preserve">кнопку </w:t>
            </w:r>
            <w:r w:rsidR="00E20E4B">
              <w:rPr>
                <w:sz w:val="24"/>
                <w:szCs w:val="20"/>
              </w:rPr>
              <w:t>«Удалить» (корзина)</w:t>
            </w:r>
            <w:r w:rsidR="00E353DD">
              <w:rPr>
                <w:sz w:val="24"/>
                <w:szCs w:val="20"/>
              </w:rPr>
              <w:t xml:space="preserve"> и подтвердить действие</w:t>
            </w:r>
          </w:p>
        </w:tc>
        <w:tc>
          <w:tcPr>
            <w:tcW w:w="2980" w:type="dxa"/>
            <w:vAlign w:val="center"/>
          </w:tcPr>
          <w:p w14:paraId="05621D45" w14:textId="2C56F66E" w:rsidR="0015105F" w:rsidRPr="0044290F" w:rsidRDefault="004A2620" w:rsidP="004A2620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Таблица обновляется и проект больше не отображается</w:t>
            </w:r>
          </w:p>
        </w:tc>
        <w:tc>
          <w:tcPr>
            <w:tcW w:w="3118" w:type="dxa"/>
            <w:vAlign w:val="center"/>
          </w:tcPr>
          <w:p w14:paraId="20099472" w14:textId="77777777" w:rsidR="0015105F" w:rsidRPr="0044290F" w:rsidRDefault="0015105F" w:rsidP="00176B2B">
            <w:pPr>
              <w:jc w:val="left"/>
              <w:rPr>
                <w:sz w:val="24"/>
                <w:szCs w:val="20"/>
              </w:rPr>
            </w:pPr>
            <w:r w:rsidRPr="0044290F">
              <w:rPr>
                <w:sz w:val="24"/>
                <w:szCs w:val="20"/>
              </w:rPr>
              <w:t>Совпадает с ожидаемым</w:t>
            </w:r>
          </w:p>
        </w:tc>
      </w:tr>
      <w:tr w:rsidR="0015105F" w14:paraId="44D362AC" w14:textId="77777777" w:rsidTr="00176B2B">
        <w:trPr>
          <w:trHeight w:val="454"/>
        </w:trPr>
        <w:tc>
          <w:tcPr>
            <w:tcW w:w="3256" w:type="dxa"/>
            <w:vAlign w:val="center"/>
          </w:tcPr>
          <w:p w14:paraId="38C677C0" w14:textId="0CC9F951" w:rsidR="0015105F" w:rsidRPr="0044290F" w:rsidRDefault="000B1091" w:rsidP="008A247F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 xml:space="preserve">Нажать на </w:t>
            </w:r>
            <w:r w:rsidR="008A247F">
              <w:rPr>
                <w:sz w:val="24"/>
                <w:szCs w:val="20"/>
              </w:rPr>
              <w:t>кнопку сортировки проектов по дате по убыванию</w:t>
            </w:r>
          </w:p>
        </w:tc>
        <w:tc>
          <w:tcPr>
            <w:tcW w:w="2980" w:type="dxa"/>
            <w:vAlign w:val="center"/>
          </w:tcPr>
          <w:p w14:paraId="30ECC89C" w14:textId="44808621" w:rsidR="0015105F" w:rsidRPr="0044290F" w:rsidRDefault="00171600" w:rsidP="00342E70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 xml:space="preserve">Проекты </w:t>
            </w:r>
            <w:r w:rsidR="00CC6A82">
              <w:rPr>
                <w:sz w:val="24"/>
                <w:szCs w:val="20"/>
              </w:rPr>
              <w:t xml:space="preserve">сортируются </w:t>
            </w:r>
            <w:r w:rsidR="00355781">
              <w:rPr>
                <w:sz w:val="24"/>
                <w:szCs w:val="20"/>
              </w:rPr>
              <w:t xml:space="preserve">от </w:t>
            </w:r>
            <w:r w:rsidR="00342E70">
              <w:rPr>
                <w:sz w:val="24"/>
                <w:szCs w:val="20"/>
              </w:rPr>
              <w:t xml:space="preserve">самой </w:t>
            </w:r>
            <w:r>
              <w:rPr>
                <w:sz w:val="24"/>
                <w:szCs w:val="20"/>
              </w:rPr>
              <w:t xml:space="preserve">поздней даты к </w:t>
            </w:r>
            <w:r w:rsidR="00342E70">
              <w:rPr>
                <w:sz w:val="24"/>
                <w:szCs w:val="20"/>
              </w:rPr>
              <w:t xml:space="preserve">самой </w:t>
            </w:r>
            <w:r>
              <w:rPr>
                <w:sz w:val="24"/>
                <w:szCs w:val="20"/>
              </w:rPr>
              <w:t>ранней</w:t>
            </w:r>
          </w:p>
        </w:tc>
        <w:tc>
          <w:tcPr>
            <w:tcW w:w="3118" w:type="dxa"/>
            <w:vAlign w:val="center"/>
          </w:tcPr>
          <w:p w14:paraId="06D8C392" w14:textId="77777777" w:rsidR="0015105F" w:rsidRPr="0044290F" w:rsidRDefault="0015105F" w:rsidP="00176B2B">
            <w:pPr>
              <w:jc w:val="left"/>
              <w:rPr>
                <w:sz w:val="24"/>
                <w:szCs w:val="20"/>
              </w:rPr>
            </w:pPr>
            <w:r w:rsidRPr="0044290F">
              <w:rPr>
                <w:sz w:val="24"/>
                <w:szCs w:val="20"/>
              </w:rPr>
              <w:t>Совпадает с ожидаемым</w:t>
            </w:r>
          </w:p>
        </w:tc>
      </w:tr>
      <w:tr w:rsidR="0015105F" w14:paraId="6590CBDE" w14:textId="77777777" w:rsidTr="00176B2B">
        <w:trPr>
          <w:trHeight w:val="454"/>
        </w:trPr>
        <w:tc>
          <w:tcPr>
            <w:tcW w:w="3256" w:type="dxa"/>
            <w:vAlign w:val="center"/>
          </w:tcPr>
          <w:p w14:paraId="7C7D47E2" w14:textId="2B26B35C" w:rsidR="0015105F" w:rsidRPr="0044290F" w:rsidRDefault="00E20E4B" w:rsidP="0020502E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Применить фильтрацию проектов по статусу «Активен»</w:t>
            </w:r>
          </w:p>
        </w:tc>
        <w:tc>
          <w:tcPr>
            <w:tcW w:w="2980" w:type="dxa"/>
            <w:vAlign w:val="center"/>
          </w:tcPr>
          <w:p w14:paraId="6D3B9C6A" w14:textId="11A7CC49" w:rsidR="0015105F" w:rsidRPr="0044290F" w:rsidRDefault="00E20E4B" w:rsidP="00176B2B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Список проектов обновляется, показывая проекты только со статусом «Активен»</w:t>
            </w:r>
          </w:p>
        </w:tc>
        <w:tc>
          <w:tcPr>
            <w:tcW w:w="3118" w:type="dxa"/>
            <w:vAlign w:val="center"/>
          </w:tcPr>
          <w:p w14:paraId="22EC7D54" w14:textId="77777777" w:rsidR="0015105F" w:rsidRPr="0044290F" w:rsidRDefault="0015105F" w:rsidP="00176B2B">
            <w:pPr>
              <w:jc w:val="left"/>
              <w:rPr>
                <w:sz w:val="24"/>
                <w:szCs w:val="20"/>
              </w:rPr>
            </w:pPr>
            <w:r w:rsidRPr="0044290F">
              <w:rPr>
                <w:sz w:val="24"/>
                <w:szCs w:val="20"/>
              </w:rPr>
              <w:t>Совпадает с ожидаемым</w:t>
            </w:r>
          </w:p>
        </w:tc>
      </w:tr>
      <w:tr w:rsidR="00DA7180" w14:paraId="0AD4D085" w14:textId="77777777" w:rsidTr="00176B2B">
        <w:trPr>
          <w:trHeight w:val="454"/>
        </w:trPr>
        <w:tc>
          <w:tcPr>
            <w:tcW w:w="3256" w:type="dxa"/>
            <w:vAlign w:val="center"/>
          </w:tcPr>
          <w:p w14:paraId="7EE9E101" w14:textId="09ADECB8" w:rsidR="00DA7180" w:rsidRDefault="00DA7180" w:rsidP="00D13D71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Нажать на кнопку «</w:t>
            </w:r>
            <w:r w:rsidR="00D13D71">
              <w:rPr>
                <w:sz w:val="24"/>
                <w:szCs w:val="20"/>
              </w:rPr>
              <w:t>Создать проект»</w:t>
            </w:r>
          </w:p>
        </w:tc>
        <w:tc>
          <w:tcPr>
            <w:tcW w:w="2980" w:type="dxa"/>
            <w:vAlign w:val="center"/>
          </w:tcPr>
          <w:p w14:paraId="6D69F000" w14:textId="4281F4B7" w:rsidR="00DA7180" w:rsidRDefault="00D13D71" w:rsidP="00176B2B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Переход на страницу создания проекта с полями для ввода данных</w:t>
            </w:r>
          </w:p>
        </w:tc>
        <w:tc>
          <w:tcPr>
            <w:tcW w:w="3118" w:type="dxa"/>
            <w:vAlign w:val="center"/>
          </w:tcPr>
          <w:p w14:paraId="14292DF5" w14:textId="77777777" w:rsidR="00DA7180" w:rsidRPr="0044290F" w:rsidRDefault="00123146" w:rsidP="00176B2B">
            <w:pPr>
              <w:jc w:val="left"/>
              <w:rPr>
                <w:sz w:val="24"/>
                <w:szCs w:val="20"/>
              </w:rPr>
            </w:pPr>
            <w:r w:rsidRPr="0044290F">
              <w:rPr>
                <w:sz w:val="24"/>
                <w:szCs w:val="20"/>
              </w:rPr>
              <w:t>Совпадает с ожидаемым</w:t>
            </w:r>
          </w:p>
        </w:tc>
      </w:tr>
      <w:tr w:rsidR="00DA7180" w14:paraId="48E0C552" w14:textId="77777777" w:rsidTr="00176B2B">
        <w:trPr>
          <w:trHeight w:val="733"/>
        </w:trPr>
        <w:tc>
          <w:tcPr>
            <w:tcW w:w="3256" w:type="dxa"/>
            <w:vAlign w:val="center"/>
          </w:tcPr>
          <w:p w14:paraId="215040DB" w14:textId="52276CCC" w:rsidR="00DA7180" w:rsidRDefault="00123146" w:rsidP="004B160B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 xml:space="preserve">Нажать на </w:t>
            </w:r>
            <w:r w:rsidR="004B160B">
              <w:rPr>
                <w:sz w:val="24"/>
                <w:szCs w:val="20"/>
              </w:rPr>
              <w:t>название проекта</w:t>
            </w:r>
            <w:r w:rsidR="00C37FC7">
              <w:rPr>
                <w:sz w:val="24"/>
                <w:szCs w:val="20"/>
              </w:rPr>
              <w:t xml:space="preserve"> </w:t>
            </w:r>
          </w:p>
        </w:tc>
        <w:tc>
          <w:tcPr>
            <w:tcW w:w="2980" w:type="dxa"/>
            <w:vAlign w:val="center"/>
          </w:tcPr>
          <w:p w14:paraId="1ED4D06D" w14:textId="5E77BDF7" w:rsidR="00DA7180" w:rsidRDefault="004B160B" w:rsidP="004B160B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Переход на страницу, где отображаются все детали проекта</w:t>
            </w:r>
          </w:p>
        </w:tc>
        <w:tc>
          <w:tcPr>
            <w:tcW w:w="3118" w:type="dxa"/>
            <w:vAlign w:val="center"/>
          </w:tcPr>
          <w:p w14:paraId="654CA848" w14:textId="77777777" w:rsidR="00DA7180" w:rsidRPr="0044290F" w:rsidRDefault="00123146" w:rsidP="00176B2B">
            <w:pPr>
              <w:jc w:val="left"/>
              <w:rPr>
                <w:sz w:val="24"/>
                <w:szCs w:val="20"/>
              </w:rPr>
            </w:pPr>
            <w:r w:rsidRPr="0044290F">
              <w:rPr>
                <w:sz w:val="24"/>
                <w:szCs w:val="20"/>
              </w:rPr>
              <w:t>Совпадает с ожидаемым</w:t>
            </w:r>
          </w:p>
        </w:tc>
      </w:tr>
      <w:tr w:rsidR="00DA7180" w14:paraId="2CB38D79" w14:textId="77777777" w:rsidTr="00176B2B">
        <w:trPr>
          <w:trHeight w:val="454"/>
        </w:trPr>
        <w:tc>
          <w:tcPr>
            <w:tcW w:w="3256" w:type="dxa"/>
            <w:vAlign w:val="center"/>
          </w:tcPr>
          <w:p w14:paraId="71FEBB98" w14:textId="465EC55D" w:rsidR="00DA7180" w:rsidRDefault="00C37FC7" w:rsidP="00CB4BFD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 xml:space="preserve">Нажать </w:t>
            </w:r>
            <w:r w:rsidR="00CB4BFD">
              <w:rPr>
                <w:sz w:val="24"/>
                <w:szCs w:val="20"/>
              </w:rPr>
              <w:t>на кнопку «Следующая»</w:t>
            </w:r>
          </w:p>
        </w:tc>
        <w:tc>
          <w:tcPr>
            <w:tcW w:w="2980" w:type="dxa"/>
            <w:vAlign w:val="center"/>
          </w:tcPr>
          <w:p w14:paraId="546FAA22" w14:textId="48A4DCC1" w:rsidR="00DA7180" w:rsidRDefault="00CB4BFD" w:rsidP="00176B2B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Загружается следующая страница проектов, информация о номере страницы изменяется</w:t>
            </w:r>
          </w:p>
        </w:tc>
        <w:tc>
          <w:tcPr>
            <w:tcW w:w="3118" w:type="dxa"/>
            <w:vAlign w:val="center"/>
          </w:tcPr>
          <w:p w14:paraId="5ADEB430" w14:textId="77777777" w:rsidR="00DA7180" w:rsidRPr="0044290F" w:rsidRDefault="00123146" w:rsidP="00176B2B">
            <w:pPr>
              <w:jc w:val="left"/>
              <w:rPr>
                <w:sz w:val="24"/>
                <w:szCs w:val="20"/>
              </w:rPr>
            </w:pPr>
            <w:r w:rsidRPr="0044290F">
              <w:rPr>
                <w:sz w:val="24"/>
                <w:szCs w:val="20"/>
              </w:rPr>
              <w:t>Совпадает с ожидаемым</w:t>
            </w:r>
          </w:p>
        </w:tc>
      </w:tr>
      <w:tr w:rsidR="00DA7180" w14:paraId="742AC25D" w14:textId="77777777" w:rsidTr="00176B2B">
        <w:trPr>
          <w:trHeight w:val="454"/>
        </w:trPr>
        <w:tc>
          <w:tcPr>
            <w:tcW w:w="3256" w:type="dxa"/>
            <w:vAlign w:val="center"/>
          </w:tcPr>
          <w:p w14:paraId="7F473458" w14:textId="663CE137" w:rsidR="00DA7180" w:rsidRDefault="00F819CA" w:rsidP="00176B2B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Оставить поле</w:t>
            </w:r>
            <w:r w:rsidR="00042F2E">
              <w:rPr>
                <w:sz w:val="24"/>
                <w:szCs w:val="20"/>
              </w:rPr>
              <w:t xml:space="preserve"> ввода</w:t>
            </w:r>
            <w:r>
              <w:rPr>
                <w:sz w:val="24"/>
                <w:szCs w:val="20"/>
              </w:rPr>
              <w:t xml:space="preserve"> «Название» пустым на странице создания проекта</w:t>
            </w:r>
          </w:p>
        </w:tc>
        <w:tc>
          <w:tcPr>
            <w:tcW w:w="2980" w:type="dxa"/>
            <w:vAlign w:val="center"/>
          </w:tcPr>
          <w:p w14:paraId="69B0088E" w14:textId="552D1C57" w:rsidR="00DA7180" w:rsidRDefault="0091791C" w:rsidP="00176B2B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Появляется сообщение об ошибке «Все обязательные поля должны быть заполнены»</w:t>
            </w:r>
          </w:p>
        </w:tc>
        <w:tc>
          <w:tcPr>
            <w:tcW w:w="3118" w:type="dxa"/>
            <w:vAlign w:val="center"/>
          </w:tcPr>
          <w:p w14:paraId="214521B4" w14:textId="77777777" w:rsidR="00DA7180" w:rsidRPr="0044290F" w:rsidRDefault="00123146" w:rsidP="00176B2B">
            <w:pPr>
              <w:jc w:val="left"/>
              <w:rPr>
                <w:sz w:val="24"/>
                <w:szCs w:val="20"/>
              </w:rPr>
            </w:pPr>
            <w:r w:rsidRPr="0044290F">
              <w:rPr>
                <w:sz w:val="24"/>
                <w:szCs w:val="20"/>
              </w:rPr>
              <w:t>Совпадает с ожидаемым</w:t>
            </w:r>
          </w:p>
        </w:tc>
      </w:tr>
      <w:tr w:rsidR="00042F2E" w14:paraId="2B965297" w14:textId="77777777" w:rsidTr="00176B2B">
        <w:trPr>
          <w:trHeight w:val="454"/>
        </w:trPr>
        <w:tc>
          <w:tcPr>
            <w:tcW w:w="3256" w:type="dxa"/>
            <w:vAlign w:val="center"/>
          </w:tcPr>
          <w:p w14:paraId="2CCB5B15" w14:textId="729804B3" w:rsidR="00042F2E" w:rsidRDefault="00042F2E" w:rsidP="00176B2B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 xml:space="preserve">Нажать на кнопку «Экспортировать в </w:t>
            </w:r>
            <w:r>
              <w:rPr>
                <w:sz w:val="24"/>
                <w:szCs w:val="20"/>
                <w:lang w:val="en-US"/>
              </w:rPr>
              <w:t>pdf</w:t>
            </w:r>
            <w:r w:rsidRPr="00042F2E">
              <w:rPr>
                <w:sz w:val="24"/>
                <w:szCs w:val="20"/>
              </w:rPr>
              <w:t>-</w:t>
            </w:r>
            <w:r>
              <w:rPr>
                <w:sz w:val="24"/>
                <w:szCs w:val="20"/>
              </w:rPr>
              <w:t>файл» и указать путь для сохранения файла</w:t>
            </w:r>
          </w:p>
        </w:tc>
        <w:tc>
          <w:tcPr>
            <w:tcW w:w="2980" w:type="dxa"/>
            <w:vAlign w:val="center"/>
          </w:tcPr>
          <w:p w14:paraId="1072027C" w14:textId="79E4CD24" w:rsidR="00042F2E" w:rsidRDefault="00042F2E" w:rsidP="00176B2B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 xml:space="preserve">Создаётся PDF-файл с таблицей проектов </w:t>
            </w:r>
            <w:r w:rsidRPr="00042F2E">
              <w:rPr>
                <w:sz w:val="24"/>
                <w:szCs w:val="20"/>
              </w:rPr>
              <w:t>текущей страницы</w:t>
            </w:r>
          </w:p>
        </w:tc>
        <w:tc>
          <w:tcPr>
            <w:tcW w:w="3118" w:type="dxa"/>
            <w:vAlign w:val="center"/>
          </w:tcPr>
          <w:p w14:paraId="00D5F7F6" w14:textId="39581476" w:rsidR="00042F2E" w:rsidRPr="0044290F" w:rsidRDefault="00042F2E" w:rsidP="00176B2B">
            <w:pPr>
              <w:jc w:val="left"/>
              <w:rPr>
                <w:sz w:val="24"/>
                <w:szCs w:val="20"/>
              </w:rPr>
            </w:pPr>
            <w:r w:rsidRPr="0044290F">
              <w:rPr>
                <w:sz w:val="24"/>
                <w:szCs w:val="20"/>
              </w:rPr>
              <w:t>Совпадает с ожидаемым</w:t>
            </w:r>
          </w:p>
        </w:tc>
      </w:tr>
      <w:tr w:rsidR="00042F2E" w14:paraId="27E96DDA" w14:textId="77777777" w:rsidTr="00176B2B">
        <w:trPr>
          <w:trHeight w:val="454"/>
        </w:trPr>
        <w:tc>
          <w:tcPr>
            <w:tcW w:w="3256" w:type="dxa"/>
            <w:vAlign w:val="center"/>
          </w:tcPr>
          <w:p w14:paraId="644CCDC8" w14:textId="3AEED1ED" w:rsidR="00042F2E" w:rsidRDefault="00042F2E" w:rsidP="00176B2B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 xml:space="preserve">Нажать на кнопку «Импортировать из </w:t>
            </w:r>
            <w:r>
              <w:rPr>
                <w:sz w:val="24"/>
                <w:szCs w:val="20"/>
                <w:lang w:val="en-US"/>
              </w:rPr>
              <w:t>csv</w:t>
            </w:r>
            <w:r w:rsidRPr="00042F2E">
              <w:rPr>
                <w:sz w:val="24"/>
                <w:szCs w:val="20"/>
              </w:rPr>
              <w:t>-</w:t>
            </w:r>
            <w:r>
              <w:rPr>
                <w:sz w:val="24"/>
                <w:szCs w:val="20"/>
              </w:rPr>
              <w:t>файла» и выбрать корректный файл для импорта</w:t>
            </w:r>
          </w:p>
        </w:tc>
        <w:tc>
          <w:tcPr>
            <w:tcW w:w="2980" w:type="dxa"/>
            <w:vAlign w:val="center"/>
          </w:tcPr>
          <w:p w14:paraId="717F6618" w14:textId="1861B02E" w:rsidR="00042F2E" w:rsidRDefault="008F759B" w:rsidP="008F759B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В таблицу добавляются</w:t>
            </w:r>
            <w:r w:rsidRPr="008F759B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проекты из импортированного файла</w:t>
            </w:r>
            <w:r w:rsidRPr="008F759B">
              <w:rPr>
                <w:sz w:val="24"/>
                <w:szCs w:val="20"/>
              </w:rPr>
              <w:t>.</w:t>
            </w:r>
          </w:p>
        </w:tc>
        <w:tc>
          <w:tcPr>
            <w:tcW w:w="3118" w:type="dxa"/>
            <w:vAlign w:val="center"/>
          </w:tcPr>
          <w:p w14:paraId="3F7C8AE6" w14:textId="4C3986F6" w:rsidR="00042F2E" w:rsidRPr="0044290F" w:rsidRDefault="008F759B" w:rsidP="00176B2B">
            <w:pPr>
              <w:jc w:val="left"/>
              <w:rPr>
                <w:sz w:val="24"/>
                <w:szCs w:val="20"/>
              </w:rPr>
            </w:pPr>
            <w:r w:rsidRPr="0044290F">
              <w:rPr>
                <w:sz w:val="24"/>
                <w:szCs w:val="20"/>
              </w:rPr>
              <w:t>Совпадает с ожидаемым</w:t>
            </w:r>
          </w:p>
        </w:tc>
      </w:tr>
    </w:tbl>
    <w:p w14:paraId="05D17FCF" w14:textId="77777777" w:rsidR="00E61B74" w:rsidRDefault="00E61B74" w:rsidP="00F4028D">
      <w:pPr>
        <w:pStyle w:val="a3"/>
      </w:pPr>
    </w:p>
    <w:p w14:paraId="2E767C2B" w14:textId="5A6F95C5" w:rsidR="0015105F" w:rsidRPr="00F4028D" w:rsidRDefault="00652583" w:rsidP="00F4028D">
      <w:pPr>
        <w:pStyle w:val="a3"/>
      </w:pPr>
      <w:r>
        <w:t>По результатам тестирования можно сделать вывод, что разработанное ПО работает корректно и согласно ожиданиям.</w:t>
      </w:r>
    </w:p>
    <w:p w14:paraId="1286410F" w14:textId="77777777" w:rsidR="00F4028D" w:rsidRDefault="00F4028D" w:rsidP="00D13073">
      <w:pPr>
        <w:pStyle w:val="1"/>
      </w:pPr>
      <w:bookmarkStart w:id="58" w:name="_Toc215610306"/>
      <w:bookmarkStart w:id="59" w:name="_Toc215610349"/>
      <w:bookmarkStart w:id="60" w:name="_Toc215610407"/>
      <w:r>
        <w:lastRenderedPageBreak/>
        <w:t xml:space="preserve">Инструкция по эксплуатации </w:t>
      </w:r>
      <w:r w:rsidR="00185665">
        <w:t>программного обеспечения</w:t>
      </w:r>
      <w:bookmarkEnd w:id="58"/>
      <w:bookmarkEnd w:id="59"/>
      <w:bookmarkEnd w:id="60"/>
    </w:p>
    <w:p w14:paraId="437AA235" w14:textId="77777777" w:rsidR="00F4028D" w:rsidRDefault="00F4028D" w:rsidP="00D13073">
      <w:pPr>
        <w:pStyle w:val="2"/>
      </w:pPr>
      <w:bookmarkStart w:id="61" w:name="_Toc215610307"/>
      <w:bookmarkStart w:id="62" w:name="_Toc215610350"/>
      <w:bookmarkStart w:id="63" w:name="_Toc215610408"/>
      <w:r>
        <w:t>Установка программного обеспечения</w:t>
      </w:r>
      <w:bookmarkEnd w:id="61"/>
      <w:bookmarkEnd w:id="62"/>
      <w:bookmarkEnd w:id="63"/>
    </w:p>
    <w:p w14:paraId="11515C46" w14:textId="12C7A78E" w:rsidR="009B66D0" w:rsidRDefault="009B66D0" w:rsidP="009B66D0">
      <w:pPr>
        <w:pStyle w:val="a3"/>
      </w:pPr>
      <w:r>
        <w:t xml:space="preserve">Для функционирования </w:t>
      </w:r>
      <w:r w:rsidR="006965D4">
        <w:t>подсистемы</w:t>
      </w:r>
      <w:r>
        <w:t xml:space="preserve"> на стороне сервера достаточны следующие программные и технические средства:</w:t>
      </w:r>
    </w:p>
    <w:p w14:paraId="794DA213" w14:textId="5A25AED8" w:rsidR="009B66D0" w:rsidRDefault="0020502E" w:rsidP="009B66D0">
      <w:pPr>
        <w:pStyle w:val="a1"/>
      </w:pPr>
      <w:r>
        <w:t>ОС Ubuntu Server версии 22</w:t>
      </w:r>
      <w:r w:rsidR="009B66D0">
        <w:t>.04 или аналоги</w:t>
      </w:r>
      <w:r w:rsidR="009B66D0" w:rsidRPr="009E56FC">
        <w:t>;</w:t>
      </w:r>
    </w:p>
    <w:p w14:paraId="32AE9190" w14:textId="429F1155" w:rsidR="009B66D0" w:rsidRDefault="009B66D0" w:rsidP="009B66D0">
      <w:pPr>
        <w:pStyle w:val="a1"/>
      </w:pPr>
      <w:r>
        <w:t>процессор с частотой 2 ГГц</w:t>
      </w:r>
      <w:r w:rsidR="00007263">
        <w:t xml:space="preserve"> и выше</w:t>
      </w:r>
      <w:r w:rsidRPr="00CC6A82">
        <w:t>;</w:t>
      </w:r>
    </w:p>
    <w:p w14:paraId="6E1309FE" w14:textId="77777777" w:rsidR="009B66D0" w:rsidRDefault="009B66D0" w:rsidP="009B66D0">
      <w:pPr>
        <w:pStyle w:val="a1"/>
      </w:pPr>
      <w:r>
        <w:t>свободная оперативная память объемом 4 ГБ</w:t>
      </w:r>
      <w:r w:rsidRPr="009965FB">
        <w:t>;</w:t>
      </w:r>
    </w:p>
    <w:p w14:paraId="4B363746" w14:textId="56CFD8AE" w:rsidR="006739FE" w:rsidRDefault="00310E45" w:rsidP="00D557C7">
      <w:pPr>
        <w:pStyle w:val="a1"/>
      </w:pPr>
      <w:r>
        <w:t>дополнительные компоненты:</w:t>
      </w:r>
      <w:r w:rsidR="00555C61">
        <w:t xml:space="preserve"> </w:t>
      </w:r>
      <w:r w:rsidR="00347361">
        <w:rPr>
          <w:lang w:val="en-US"/>
        </w:rPr>
        <w:t>Python</w:t>
      </w:r>
      <w:r w:rsidR="00347361" w:rsidRPr="00347361">
        <w:t xml:space="preserve"> 3.12</w:t>
      </w:r>
      <w:r w:rsidR="00555C61">
        <w:t>,</w:t>
      </w:r>
      <w:r w:rsidR="004A050A">
        <w:t xml:space="preserve"> </w:t>
      </w:r>
      <w:r w:rsidR="004A050A">
        <w:rPr>
          <w:lang w:val="en-US"/>
        </w:rPr>
        <w:t>Uvicorn</w:t>
      </w:r>
      <w:r w:rsidR="004A050A" w:rsidRPr="00286649">
        <w:t>,</w:t>
      </w:r>
      <w:r w:rsidR="004A050A">
        <w:t xml:space="preserve"> </w:t>
      </w:r>
      <w:r w:rsidR="00F229FB">
        <w:rPr>
          <w:lang w:val="en-US"/>
        </w:rPr>
        <w:t>Pydantic</w:t>
      </w:r>
      <w:r w:rsidR="00F229FB" w:rsidRPr="00F229FB">
        <w:t xml:space="preserve">, </w:t>
      </w:r>
      <w:r w:rsidR="004A050A">
        <w:rPr>
          <w:lang w:val="en-US"/>
        </w:rPr>
        <w:t>FastAPI</w:t>
      </w:r>
      <w:r w:rsidR="004A050A">
        <w:t xml:space="preserve"> для работы </w:t>
      </w:r>
      <w:r w:rsidR="004A050A">
        <w:rPr>
          <w:lang w:val="en-US"/>
        </w:rPr>
        <w:t>API</w:t>
      </w:r>
      <w:r w:rsidR="004A050A" w:rsidRPr="004A050A">
        <w:t>,</w:t>
      </w:r>
      <w:r w:rsidR="00F229FB" w:rsidRPr="00F229FB">
        <w:t xml:space="preserve"> </w:t>
      </w:r>
      <w:r w:rsidR="00347361">
        <w:rPr>
          <w:lang w:val="en-US"/>
        </w:rPr>
        <w:t>PostgreSQL</w:t>
      </w:r>
      <w:r w:rsidR="00347361" w:rsidRPr="00CF2724">
        <w:t xml:space="preserve"> 16</w:t>
      </w:r>
      <w:r w:rsidR="004A6245" w:rsidRPr="004A6245">
        <w:t xml:space="preserve">, </w:t>
      </w:r>
      <w:r w:rsidR="004A6245">
        <w:rPr>
          <w:lang w:val="en-US"/>
        </w:rPr>
        <w:t>pgAdmin</w:t>
      </w:r>
      <w:r w:rsidR="004A6245" w:rsidRPr="00735061">
        <w:t xml:space="preserve"> </w:t>
      </w:r>
      <w:r w:rsidR="004A6245" w:rsidRPr="004A6245">
        <w:t>4</w:t>
      </w:r>
      <w:r w:rsidR="0021693F" w:rsidRPr="0021693F">
        <w:t>.</w:t>
      </w:r>
    </w:p>
    <w:p w14:paraId="28AB6AAF" w14:textId="76D62926" w:rsidR="00D557C7" w:rsidRDefault="00D557C7" w:rsidP="006739FE">
      <w:pPr>
        <w:pStyle w:val="a1"/>
        <w:numPr>
          <w:ilvl w:val="0"/>
          <w:numId w:val="0"/>
        </w:numPr>
        <w:ind w:firstLine="709"/>
      </w:pPr>
      <w:r>
        <w:t xml:space="preserve">Для установки серверной части необходимо </w:t>
      </w:r>
      <w:r w:rsidR="00C45A25">
        <w:t>выполнить следующую последовательность действий:</w:t>
      </w:r>
    </w:p>
    <w:p w14:paraId="0012C856" w14:textId="77777777" w:rsidR="00A22C7A" w:rsidRDefault="00A22C7A" w:rsidP="006D56A4">
      <w:pPr>
        <w:pStyle w:val="a1"/>
        <w:rPr>
          <w:lang w:eastAsia="ru-RU"/>
        </w:rPr>
      </w:pPr>
      <w:r>
        <w:t xml:space="preserve">Установить </w:t>
      </w:r>
      <w:r>
        <w:rPr>
          <w:lang w:val="en-US"/>
        </w:rPr>
        <w:t>PostgreSQL 16</w:t>
      </w:r>
      <w:r w:rsidRPr="00E0137E">
        <w:t>;</w:t>
      </w:r>
    </w:p>
    <w:p w14:paraId="10F58181" w14:textId="2A73080C" w:rsidR="00A22C7A" w:rsidRDefault="00A22C7A" w:rsidP="00A22C7A">
      <w:pPr>
        <w:pStyle w:val="a1"/>
        <w:rPr>
          <w:lang w:eastAsia="ru-RU"/>
        </w:rPr>
      </w:pPr>
      <w:r>
        <w:rPr>
          <w:lang w:eastAsia="ru-RU"/>
        </w:rPr>
        <w:t>Установить и запустить</w:t>
      </w:r>
      <w:r w:rsidRPr="00A22C7A">
        <w:rPr>
          <w:lang w:eastAsia="ru-RU"/>
        </w:rPr>
        <w:t xml:space="preserve"> </w:t>
      </w:r>
      <w:r>
        <w:rPr>
          <w:lang w:val="en-US" w:eastAsia="ru-RU"/>
        </w:rPr>
        <w:t>pgAdmin</w:t>
      </w:r>
      <w:r w:rsidRPr="00A22C7A">
        <w:rPr>
          <w:lang w:eastAsia="ru-RU"/>
        </w:rPr>
        <w:t xml:space="preserve"> 4</w:t>
      </w:r>
      <w:r>
        <w:rPr>
          <w:lang w:eastAsia="ru-RU"/>
        </w:rPr>
        <w:t xml:space="preserve">, осуществить подключение к серверу и выполнить </w:t>
      </w:r>
      <w:r>
        <w:rPr>
          <w:lang w:val="en-US" w:eastAsia="ru-RU"/>
        </w:rPr>
        <w:t>SQL</w:t>
      </w:r>
      <w:r w:rsidRPr="00A22C7A">
        <w:rPr>
          <w:lang w:eastAsia="ru-RU"/>
        </w:rPr>
        <w:t>-</w:t>
      </w:r>
      <w:r>
        <w:rPr>
          <w:lang w:eastAsia="ru-RU"/>
        </w:rPr>
        <w:t xml:space="preserve">скрипт из папки </w:t>
      </w:r>
      <w:r>
        <w:rPr>
          <w:lang w:val="en-US" w:eastAsia="ru-RU"/>
        </w:rPr>
        <w:t>Scripts</w:t>
      </w:r>
      <w:r>
        <w:rPr>
          <w:lang w:eastAsia="ru-RU"/>
        </w:rPr>
        <w:t xml:space="preserve"> на флешке.</w:t>
      </w:r>
    </w:p>
    <w:p w14:paraId="1A088715" w14:textId="2E03F1AB" w:rsidR="00AA2BBF" w:rsidRDefault="00AA2BBF" w:rsidP="00A22C7A">
      <w:pPr>
        <w:pStyle w:val="a1"/>
        <w:rPr>
          <w:lang w:eastAsia="ru-RU"/>
        </w:rPr>
      </w:pPr>
      <w:r>
        <w:rPr>
          <w:lang w:eastAsia="ru-RU"/>
        </w:rPr>
        <w:t xml:space="preserve">Скопировать файлы из папки </w:t>
      </w:r>
      <w:r>
        <w:rPr>
          <w:lang w:val="en-US" w:eastAsia="ru-RU"/>
        </w:rPr>
        <w:t>FastAPI</w:t>
      </w:r>
      <w:r>
        <w:rPr>
          <w:lang w:eastAsia="ru-RU"/>
        </w:rPr>
        <w:t xml:space="preserve"> на флешке на свой ПК или удалённый сервер.</w:t>
      </w:r>
    </w:p>
    <w:p w14:paraId="685AF247" w14:textId="01A73A20" w:rsidR="00AA2BBF" w:rsidRPr="00AA2BBF" w:rsidRDefault="00AA2BBF" w:rsidP="00A22C7A">
      <w:pPr>
        <w:pStyle w:val="a1"/>
        <w:rPr>
          <w:lang w:eastAsia="ru-RU"/>
        </w:rPr>
      </w:pPr>
      <w:r>
        <w:rPr>
          <w:lang w:eastAsia="ru-RU"/>
        </w:rPr>
        <w:t xml:space="preserve">Настроить виртуальное окружение </w:t>
      </w:r>
      <w:r>
        <w:rPr>
          <w:lang w:val="en-US" w:eastAsia="ru-RU"/>
        </w:rPr>
        <w:t>Python</w:t>
      </w:r>
    </w:p>
    <w:p w14:paraId="076D8A70" w14:textId="3DB65054" w:rsidR="00AA2BBF" w:rsidRDefault="00AA2BBF" w:rsidP="00A22C7A">
      <w:pPr>
        <w:pStyle w:val="a1"/>
        <w:rPr>
          <w:lang w:eastAsia="ru-RU"/>
        </w:rPr>
      </w:pPr>
      <w:r>
        <w:rPr>
          <w:lang w:eastAsia="ru-RU"/>
        </w:rPr>
        <w:t>В файле</w:t>
      </w:r>
      <w:r w:rsidRPr="00AA2BBF">
        <w:rPr>
          <w:lang w:eastAsia="ru-RU"/>
        </w:rPr>
        <w:t xml:space="preserve"> </w:t>
      </w:r>
      <w:r>
        <w:rPr>
          <w:lang w:val="en-US" w:eastAsia="ru-RU"/>
        </w:rPr>
        <w:t>database</w:t>
      </w:r>
      <w:r w:rsidRPr="00AA2BBF">
        <w:rPr>
          <w:lang w:eastAsia="ru-RU"/>
        </w:rPr>
        <w:t>.</w:t>
      </w:r>
      <w:r>
        <w:rPr>
          <w:lang w:val="en-US" w:eastAsia="ru-RU"/>
        </w:rPr>
        <w:t>py</w:t>
      </w:r>
      <w:r>
        <w:rPr>
          <w:lang w:eastAsia="ru-RU"/>
        </w:rPr>
        <w:t xml:space="preserve"> настроить строку подключения к БД</w:t>
      </w:r>
      <w:r w:rsidRPr="00AA2BBF">
        <w:rPr>
          <w:lang w:eastAsia="ru-RU"/>
        </w:rPr>
        <w:t xml:space="preserve"> </w:t>
      </w:r>
      <w:r w:rsidR="00084BFB" w:rsidRPr="00084BFB">
        <w:rPr>
          <w:lang w:eastAsia="ru-RU"/>
        </w:rPr>
        <w:t>(</w:t>
      </w:r>
      <w:r w:rsidR="00084BFB">
        <w:rPr>
          <w:lang w:eastAsia="ru-RU"/>
        </w:rPr>
        <w:t>листинг 8</w:t>
      </w:r>
      <w:r w:rsidR="00084BFB" w:rsidRPr="00084BFB">
        <w:rPr>
          <w:lang w:eastAsia="ru-RU"/>
        </w:rPr>
        <w:t>)</w:t>
      </w:r>
      <w:r w:rsidR="00084BFB">
        <w:rPr>
          <w:lang w:eastAsia="ru-RU"/>
        </w:rPr>
        <w:t>.</w:t>
      </w:r>
    </w:p>
    <w:p w14:paraId="7490617E" w14:textId="7FFB491C" w:rsidR="00E91236" w:rsidRPr="00084BFB" w:rsidRDefault="00E91236" w:rsidP="00E91236">
      <w:pPr>
        <w:pStyle w:val="aff2"/>
      </w:pPr>
      <w:r w:rsidRPr="00E91236">
        <w:rPr>
          <w:rStyle w:val="aff"/>
        </w:rPr>
        <w:t>Листинг</w:t>
      </w:r>
      <w:r w:rsidRPr="00084BFB">
        <w:rPr>
          <w:rStyle w:val="aff"/>
        </w:rPr>
        <w:t xml:space="preserve"> 8</w:t>
      </w:r>
      <w:r w:rsidRPr="00084BFB">
        <w:t xml:space="preserve"> –</w:t>
      </w:r>
      <w:r w:rsidR="00084BFB">
        <w:t xml:space="preserve"> Строка подключения </w:t>
      </w:r>
      <w:r w:rsidR="00084BFB">
        <w:rPr>
          <w:lang w:val="en-US"/>
        </w:rPr>
        <w:t>database</w:t>
      </w:r>
      <w:r w:rsidR="00084BFB" w:rsidRPr="00084BFB">
        <w:t>.</w:t>
      </w:r>
      <w:r w:rsidR="00084BFB">
        <w:rPr>
          <w:lang w:val="en-US"/>
        </w:rPr>
        <w:t>py</w:t>
      </w:r>
    </w:p>
    <w:p w14:paraId="6075EB9A" w14:textId="168EC714" w:rsidR="00E91236" w:rsidRPr="00B97E67" w:rsidRDefault="00A1571B" w:rsidP="00A1571B">
      <w:pPr>
        <w:pStyle w:val="aff0"/>
      </w:pPr>
      <w:r w:rsidRPr="00A1571B">
        <w:rPr>
          <w:lang w:val="en-US"/>
        </w:rPr>
        <w:t>DATABASE</w:t>
      </w:r>
      <w:r w:rsidRPr="00573FC4">
        <w:t>_</w:t>
      </w:r>
      <w:r w:rsidRPr="00A1571B">
        <w:rPr>
          <w:lang w:val="en-US"/>
        </w:rPr>
        <w:t>URL</w:t>
      </w:r>
      <w:r w:rsidRPr="00573FC4">
        <w:t xml:space="preserve"> = "</w:t>
      </w:r>
      <w:r w:rsidRPr="00A1571B">
        <w:rPr>
          <w:lang w:val="en-US"/>
        </w:rPr>
        <w:t>postgresql</w:t>
      </w:r>
      <w:r w:rsidRPr="00573FC4">
        <w:t>://</w:t>
      </w:r>
      <w:r>
        <w:rPr>
          <w:lang w:val="en-US"/>
        </w:rPr>
        <w:t>user</w:t>
      </w:r>
      <w:r w:rsidR="00B84DA8" w:rsidRPr="00573FC4">
        <w:t>_</w:t>
      </w:r>
      <w:r w:rsidR="00B84DA8">
        <w:rPr>
          <w:lang w:val="en-US"/>
        </w:rPr>
        <w:t>name</w:t>
      </w:r>
      <w:r w:rsidRPr="00573FC4">
        <w:t>:</w:t>
      </w:r>
      <w:r>
        <w:rPr>
          <w:lang w:val="en-US"/>
        </w:rPr>
        <w:t>password</w:t>
      </w:r>
      <w:r w:rsidRPr="00573FC4">
        <w:t>@</w:t>
      </w:r>
      <w:r>
        <w:rPr>
          <w:lang w:val="en-US"/>
        </w:rPr>
        <w:t>host</w:t>
      </w:r>
      <w:r w:rsidRPr="00573FC4">
        <w:t>/</w:t>
      </w:r>
      <w:r>
        <w:rPr>
          <w:lang w:val="en-US"/>
        </w:rPr>
        <w:t>your</w:t>
      </w:r>
      <w:r w:rsidRPr="00573FC4">
        <w:t>_</w:t>
      </w:r>
      <w:r>
        <w:rPr>
          <w:lang w:val="en-US"/>
        </w:rPr>
        <w:t>database</w:t>
      </w:r>
      <w:r w:rsidRPr="00573FC4">
        <w:t xml:space="preserve">" </w:t>
      </w:r>
    </w:p>
    <w:p w14:paraId="3DFCF09C" w14:textId="4091656F" w:rsidR="009B66D0" w:rsidRPr="007B0B32" w:rsidRDefault="009B66D0" w:rsidP="009B66D0">
      <w:pPr>
        <w:pStyle w:val="a3"/>
      </w:pPr>
      <w:r>
        <w:t xml:space="preserve">Для функционирования </w:t>
      </w:r>
      <w:r w:rsidR="00B97E67">
        <w:t xml:space="preserve">оконного </w:t>
      </w:r>
      <w:r w:rsidR="00DD7FC6">
        <w:t xml:space="preserve">приложения </w:t>
      </w:r>
      <w:r w:rsidR="006739FE">
        <w:t xml:space="preserve">на стороне клиента </w:t>
      </w:r>
      <w:r>
        <w:t>достаточны следующие программные и технические средства:</w:t>
      </w:r>
    </w:p>
    <w:p w14:paraId="2BA75CE0" w14:textId="0A5AFAB8" w:rsidR="009B66D0" w:rsidRDefault="00D41C9B" w:rsidP="009B66D0">
      <w:pPr>
        <w:pStyle w:val="a1"/>
      </w:pPr>
      <w:r>
        <w:t>ОС</w:t>
      </w:r>
      <w:r>
        <w:rPr>
          <w:lang w:val="en-US"/>
        </w:rPr>
        <w:t xml:space="preserve"> Windows 10</w:t>
      </w:r>
      <w:r>
        <w:t xml:space="preserve"> и выше.</w:t>
      </w:r>
    </w:p>
    <w:p w14:paraId="4EA2CCCC" w14:textId="72B546BF" w:rsidR="009B66D0" w:rsidRDefault="009B66D0" w:rsidP="009B66D0">
      <w:pPr>
        <w:pStyle w:val="a1"/>
      </w:pPr>
      <w:r>
        <w:t>процессор с частотой 2 ГГц</w:t>
      </w:r>
      <w:r w:rsidR="00D41C9B">
        <w:t xml:space="preserve"> и выше</w:t>
      </w:r>
      <w:r w:rsidRPr="00CF1589">
        <w:t>;</w:t>
      </w:r>
    </w:p>
    <w:p w14:paraId="56979CA1" w14:textId="68994760" w:rsidR="009B66D0" w:rsidRDefault="009B66D0" w:rsidP="009B66D0">
      <w:pPr>
        <w:pStyle w:val="a1"/>
      </w:pPr>
      <w:r>
        <w:t xml:space="preserve">оперативная память: минимум </w:t>
      </w:r>
      <w:r w:rsidR="00CF1589">
        <w:t>2</w:t>
      </w:r>
      <w:r>
        <w:t xml:space="preserve"> ГБ</w:t>
      </w:r>
      <w:r>
        <w:rPr>
          <w:lang w:val="en-US"/>
        </w:rPr>
        <w:t>;</w:t>
      </w:r>
    </w:p>
    <w:p w14:paraId="1160A342" w14:textId="6DA79588" w:rsidR="009B66D0" w:rsidRDefault="009B66D0" w:rsidP="009B66D0">
      <w:pPr>
        <w:pStyle w:val="a1"/>
      </w:pPr>
      <w:r>
        <w:lastRenderedPageBreak/>
        <w:t>постоянное интернет-подключение.</w:t>
      </w:r>
    </w:p>
    <w:p w14:paraId="512062C3" w14:textId="68CD0020" w:rsidR="00BA2E62" w:rsidRDefault="00BA2E62" w:rsidP="009B66D0">
      <w:pPr>
        <w:pStyle w:val="a1"/>
      </w:pPr>
      <w:r>
        <w:t>Дополнительные компоненты</w:t>
      </w:r>
      <w:r w:rsidRPr="00FD0F68">
        <w:t xml:space="preserve">: </w:t>
      </w:r>
      <w:r>
        <w:t xml:space="preserve">среда обработки </w:t>
      </w:r>
      <w:r>
        <w:rPr>
          <w:lang w:val="en-US"/>
        </w:rPr>
        <w:t>Visual</w:t>
      </w:r>
      <w:r w:rsidRPr="00FD0F68">
        <w:t xml:space="preserve"> </w:t>
      </w:r>
      <w:r>
        <w:rPr>
          <w:lang w:val="en-US"/>
        </w:rPr>
        <w:t>Studio</w:t>
      </w:r>
      <w:r w:rsidRPr="00FD0F68">
        <w:t xml:space="preserve"> 2022</w:t>
      </w:r>
      <w:r w:rsidR="00FD0F68">
        <w:t xml:space="preserve">, готовый исполняемый файл </w:t>
      </w:r>
      <w:r w:rsidR="00FD0F68">
        <w:rPr>
          <w:lang w:val="en-US"/>
        </w:rPr>
        <w:t>IntiClient</w:t>
      </w:r>
      <w:r w:rsidR="00FD0F68" w:rsidRPr="00FD0CA5">
        <w:t>.</w:t>
      </w:r>
      <w:r w:rsidR="00FD0F68">
        <w:rPr>
          <w:lang w:val="en-US"/>
        </w:rPr>
        <w:t>exe</w:t>
      </w:r>
    </w:p>
    <w:p w14:paraId="5EF192DA" w14:textId="7AC1863B" w:rsidR="00352843" w:rsidRDefault="00352843" w:rsidP="00352843">
      <w:pPr>
        <w:pStyle w:val="a3"/>
      </w:pPr>
      <w:r>
        <w:t xml:space="preserve">В </w:t>
      </w:r>
      <w:r w:rsidR="00FE42B2">
        <w:t xml:space="preserve">оконном </w:t>
      </w:r>
      <w:r>
        <w:t>приложении</w:t>
      </w:r>
      <w:r w:rsidR="006708B4">
        <w:t xml:space="preserve"> </w:t>
      </w:r>
      <w:r>
        <w:t>используются следующие данные для авторизации:</w:t>
      </w:r>
    </w:p>
    <w:p w14:paraId="3D51F334" w14:textId="3F873CB7" w:rsidR="00FF4EB6" w:rsidRDefault="00381D2B" w:rsidP="00381D2B">
      <w:pPr>
        <w:pStyle w:val="a1"/>
        <w:rPr>
          <w:lang w:val="en-US"/>
        </w:rPr>
      </w:pPr>
      <w:r>
        <w:t xml:space="preserve">логин – </w:t>
      </w:r>
      <w:r w:rsidR="00762F1F">
        <w:rPr>
          <w:lang w:val="en-US"/>
        </w:rPr>
        <w:t>Login123</w:t>
      </w:r>
      <w:r w:rsidR="00A4385D">
        <w:rPr>
          <w:lang w:val="en-US"/>
        </w:rPr>
        <w:t>;</w:t>
      </w:r>
    </w:p>
    <w:p w14:paraId="459346A3" w14:textId="1BCFADC6" w:rsidR="00FF4EB6" w:rsidRPr="00381D2B" w:rsidRDefault="00381D2B" w:rsidP="00381D2B">
      <w:pPr>
        <w:pStyle w:val="a1"/>
        <w:rPr>
          <w:lang w:val="en-US"/>
        </w:rPr>
      </w:pPr>
      <w:r>
        <w:t xml:space="preserve">пароль – </w:t>
      </w:r>
      <w:r w:rsidR="00762F1F">
        <w:rPr>
          <w:lang w:val="en-US"/>
        </w:rPr>
        <w:t>qwerty123</w:t>
      </w:r>
      <w:r w:rsidR="00A4385D">
        <w:rPr>
          <w:lang w:val="en-US"/>
        </w:rPr>
        <w:t>.</w:t>
      </w:r>
    </w:p>
    <w:p w14:paraId="5DA8D4A6" w14:textId="0436D9C0" w:rsidR="000A2562" w:rsidRDefault="00F4028D" w:rsidP="00E84E6A">
      <w:pPr>
        <w:pStyle w:val="2"/>
        <w:rPr>
          <w:lang w:val="en-US"/>
        </w:rPr>
      </w:pPr>
      <w:bookmarkStart w:id="64" w:name="_Toc215610308"/>
      <w:bookmarkStart w:id="65" w:name="_Toc215610351"/>
      <w:bookmarkStart w:id="66" w:name="_Toc215610409"/>
      <w:r>
        <w:t>Инструкция по работе</w:t>
      </w:r>
      <w:bookmarkEnd w:id="64"/>
      <w:bookmarkEnd w:id="65"/>
      <w:bookmarkEnd w:id="66"/>
    </w:p>
    <w:p w14:paraId="679F7239" w14:textId="5F3038F7" w:rsidR="00544FFD" w:rsidRPr="00544FFD" w:rsidRDefault="00752F50" w:rsidP="00544FFD">
      <w:pPr>
        <w:pStyle w:val="a3"/>
      </w:pPr>
      <w:r>
        <w:t xml:space="preserve">После открытия оконного </w:t>
      </w:r>
      <w:r w:rsidR="0093034F">
        <w:t xml:space="preserve">приложения пользователь попадает на </w:t>
      </w:r>
      <w:r w:rsidR="00B3373A">
        <w:t xml:space="preserve">страницу авторизации, где </w:t>
      </w:r>
      <w:r w:rsidR="007F2B2E">
        <w:t>ему</w:t>
      </w:r>
      <w:r w:rsidR="00B3373A">
        <w:t xml:space="preserve"> необходимо ввести учетные данные для входа в систему</w:t>
      </w:r>
      <w:r w:rsidR="00147522">
        <w:t>. Страница авторизации представлена на рисунке 4</w:t>
      </w:r>
      <w:r w:rsidR="00B3373A">
        <w:t>.</w:t>
      </w:r>
      <w:r w:rsidR="00947AFE" w:rsidRPr="00947AFE">
        <w:rPr>
          <w:noProof/>
        </w:rPr>
        <w:t xml:space="preserve"> </w:t>
      </w:r>
      <w:r w:rsidR="00947AFE">
        <w:rPr>
          <w:noProof/>
        </w:rPr>
        <w:t>После авторизации у пользователя определяется его роль в системе:</w:t>
      </w:r>
      <w:r w:rsidR="00544FFD" w:rsidRPr="00544FFD">
        <w:rPr>
          <w:noProof/>
        </w:rPr>
        <w:t xml:space="preserve"> </w:t>
      </w:r>
      <w:r w:rsidR="007F2B2E">
        <w:t>а</w:t>
      </w:r>
      <w:r w:rsidR="00B439EE">
        <w:t>дминистратор</w:t>
      </w:r>
      <w:r w:rsidR="00544FFD">
        <w:t xml:space="preserve">, </w:t>
      </w:r>
      <w:r>
        <w:t>менеджер</w:t>
      </w:r>
      <w:r w:rsidR="00544FFD">
        <w:t>,</w:t>
      </w:r>
      <w:r>
        <w:t xml:space="preserve"> гость</w:t>
      </w:r>
      <w:r w:rsidR="00B439EE">
        <w:t>.</w:t>
      </w:r>
      <w:r>
        <w:t xml:space="preserve"> </w:t>
      </w:r>
      <w:r w:rsidR="00B439EE">
        <w:t xml:space="preserve">В зависимости от роли </w:t>
      </w:r>
      <w:r w:rsidR="007E5B32">
        <w:t>пользователь имеет разные права на доступ к функциональности системы.</w:t>
      </w:r>
    </w:p>
    <w:p w14:paraId="0A371AB6" w14:textId="38A8F5CD" w:rsidR="00B3373A" w:rsidRDefault="007C44D5" w:rsidP="00036754">
      <w:pPr>
        <w:pStyle w:val="afd"/>
      </w:pPr>
      <w:r w:rsidRPr="007C44D5">
        <w:rPr>
          <w:lang w:eastAsia="ru-RU"/>
        </w:rPr>
        <w:drawing>
          <wp:inline distT="0" distB="0" distL="0" distR="0" wp14:anchorId="44EA9DA7" wp14:editId="798FFF99">
            <wp:extent cx="5424054" cy="2977963"/>
            <wp:effectExtent l="19050" t="19050" r="24765" b="1333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r="8808"/>
                    <a:stretch/>
                  </pic:blipFill>
                  <pic:spPr bwMode="auto">
                    <a:xfrm>
                      <a:off x="0" y="0"/>
                      <a:ext cx="5444844" cy="2989377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16A4B4" w14:textId="4845DF5E" w:rsidR="00FF4EB6" w:rsidRDefault="00390E20" w:rsidP="00F91F41">
      <w:pPr>
        <w:pStyle w:val="afe"/>
      </w:pPr>
      <w:r>
        <w:t>Рисунок 4 – Вид страницы авторизации</w:t>
      </w:r>
    </w:p>
    <w:p w14:paraId="45485759" w14:textId="31128991" w:rsidR="00F91F41" w:rsidRDefault="00F91F41" w:rsidP="00F91F41">
      <w:pPr>
        <w:pStyle w:val="a3"/>
      </w:pPr>
      <w:r>
        <w:lastRenderedPageBreak/>
        <w:t xml:space="preserve">После успешной авторизации пользователь </w:t>
      </w:r>
      <w:r w:rsidR="008719F9">
        <w:t xml:space="preserve">попадает на страницу </w:t>
      </w:r>
      <w:r w:rsidR="007C44D5">
        <w:t>управления проектами компании</w:t>
      </w:r>
      <w:r w:rsidR="000D76D8">
        <w:t xml:space="preserve"> (рисунок 5)</w:t>
      </w:r>
      <w:r w:rsidR="008719F9">
        <w:t>, на которой отобража</w:t>
      </w:r>
      <w:r w:rsidR="007C44D5">
        <w:t>ются</w:t>
      </w:r>
      <w:r w:rsidR="008719F9">
        <w:t xml:space="preserve"> </w:t>
      </w:r>
      <w:r w:rsidR="007C44D5">
        <w:t>все существующие проекты</w:t>
      </w:r>
      <w:r w:rsidR="008719F9">
        <w:t>. Имеется возможность поиска</w:t>
      </w:r>
      <w:r w:rsidR="00AF41EC">
        <w:t xml:space="preserve"> </w:t>
      </w:r>
      <w:r w:rsidR="007C44D5">
        <w:t>проекта по его названию</w:t>
      </w:r>
      <w:r w:rsidR="000D76D8">
        <w:t>,</w:t>
      </w:r>
      <w:r w:rsidR="007C44D5">
        <w:t xml:space="preserve"> фильтрации по статусу, руководителю проекта и дате, сортировки проектов по дате, переходить по страницам с проектами.</w:t>
      </w:r>
    </w:p>
    <w:p w14:paraId="11C21DE9" w14:textId="675AD6D8" w:rsidR="000D76D8" w:rsidRDefault="007C44D5" w:rsidP="007C44D5">
      <w:pPr>
        <w:pStyle w:val="afd"/>
      </w:pPr>
      <w:r w:rsidRPr="007C44D5">
        <w:rPr>
          <w:lang w:eastAsia="ru-RU"/>
        </w:rPr>
        <w:drawing>
          <wp:inline distT="0" distB="0" distL="0" distR="0" wp14:anchorId="22F0FB8E" wp14:editId="3D2EDD94">
            <wp:extent cx="5740633" cy="3229337"/>
            <wp:effectExtent l="19050" t="19050" r="12700" b="2857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4533" cy="32934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7EC0F4F" w14:textId="1892FA2D" w:rsidR="00F4028D" w:rsidRDefault="00591952" w:rsidP="00591952">
      <w:pPr>
        <w:pStyle w:val="afe"/>
      </w:pPr>
      <w:r>
        <w:t>Рисунок 5 –</w:t>
      </w:r>
      <w:r w:rsidR="007E2A83">
        <w:t xml:space="preserve">Вид страницы </w:t>
      </w:r>
      <w:r w:rsidR="007C44D5">
        <w:t>управления проектами</w:t>
      </w:r>
    </w:p>
    <w:p w14:paraId="31A80A2A" w14:textId="7DF1CDC2" w:rsidR="00BF3F3D" w:rsidRDefault="00BF3F3D" w:rsidP="000F738A">
      <w:pPr>
        <w:pStyle w:val="a3"/>
      </w:pPr>
      <w:r>
        <w:t xml:space="preserve">Для создания проекта организации необходимо нажать на кнопку «+ Добавить проект», при нажатии </w:t>
      </w:r>
      <w:r w:rsidR="00E31940">
        <w:t>осуществляется переход на страницу с полями ввода «Название», «Описание», «Заказчик», с комбинированными списками «Руководитель проекта», «Тип работ», «Статус» и датапикером «Дата заказа проекта».</w:t>
      </w:r>
      <w:r w:rsidR="009D1BB7">
        <w:t xml:space="preserve"> При добавлении проекта автоматически</w:t>
      </w:r>
    </w:p>
    <w:p w14:paraId="2A2DC356" w14:textId="3075B267" w:rsidR="000F738A" w:rsidRDefault="006D2365" w:rsidP="000F738A">
      <w:pPr>
        <w:pStyle w:val="a3"/>
      </w:pPr>
      <w:r>
        <w:t xml:space="preserve">Для получения подробной информации о </w:t>
      </w:r>
      <w:r w:rsidR="007C44D5">
        <w:t>проекте</w:t>
      </w:r>
      <w:r>
        <w:t xml:space="preserve"> </w:t>
      </w:r>
      <w:r w:rsidR="00091D3B">
        <w:t xml:space="preserve">пользователю необходимо нажать на </w:t>
      </w:r>
      <w:r w:rsidR="007C44D5">
        <w:t>название проекта</w:t>
      </w:r>
      <w:r w:rsidR="00091D3B">
        <w:t xml:space="preserve">, после чего </w:t>
      </w:r>
      <w:r w:rsidR="007C44D5">
        <w:t xml:space="preserve">осуществляется переход на страницу </w:t>
      </w:r>
      <w:r w:rsidR="009D1BB7">
        <w:t>с подробностями проекта</w:t>
      </w:r>
      <w:r w:rsidR="00581AFA">
        <w:t xml:space="preserve"> </w:t>
      </w:r>
      <w:r w:rsidR="007C44D5">
        <w:t>(</w:t>
      </w:r>
      <w:r w:rsidR="00091D3B">
        <w:t>рисунок 6)</w:t>
      </w:r>
      <w:r w:rsidR="006851F9">
        <w:t>.</w:t>
      </w:r>
      <w:r w:rsidR="00BF3F3D">
        <w:t xml:space="preserve"> </w:t>
      </w:r>
    </w:p>
    <w:p w14:paraId="4BCBCA5F" w14:textId="6D721065" w:rsidR="00091D3B" w:rsidRDefault="001708AF" w:rsidP="00C866CD">
      <w:pPr>
        <w:pStyle w:val="afd"/>
      </w:pPr>
      <w:r w:rsidRPr="00C866CD">
        <w:rPr>
          <w:lang w:eastAsia="ru-RU"/>
        </w:rPr>
        <w:lastRenderedPageBreak/>
        <w:drawing>
          <wp:inline distT="0" distB="0" distL="0" distR="0" wp14:anchorId="4BEBF717" wp14:editId="3C9BF7B0">
            <wp:extent cx="4208318" cy="2806922"/>
            <wp:effectExtent l="19050" t="19050" r="20955" b="1270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-1" r="11125"/>
                    <a:stretch/>
                  </pic:blipFill>
                  <pic:spPr bwMode="auto">
                    <a:xfrm>
                      <a:off x="0" y="0"/>
                      <a:ext cx="4283271" cy="285691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72F0B7" w14:textId="470483A7" w:rsidR="00091D3B" w:rsidRDefault="00EF27D6" w:rsidP="00EF27D6">
      <w:pPr>
        <w:pStyle w:val="afe"/>
      </w:pPr>
      <w:r>
        <w:t xml:space="preserve">Рисунок 6 –Вид </w:t>
      </w:r>
      <w:r w:rsidR="001708AF">
        <w:t>страницы подробностей проекта</w:t>
      </w:r>
    </w:p>
    <w:p w14:paraId="414A0798" w14:textId="1785812C" w:rsidR="00872A0B" w:rsidRDefault="003808D2" w:rsidP="00872A0B">
      <w:pPr>
        <w:pStyle w:val="a3"/>
      </w:pPr>
      <w:r>
        <w:t>На странице</w:t>
      </w:r>
      <w:r w:rsidR="002F3180">
        <w:t xml:space="preserve"> </w:t>
      </w:r>
      <w:r>
        <w:t>подробностей проекта</w:t>
      </w:r>
      <w:r w:rsidR="00A94EF4">
        <w:t xml:space="preserve"> отображаются данные о проекте, руководителе и его квалификации</w:t>
      </w:r>
      <w:r w:rsidR="00CD753C">
        <w:t xml:space="preserve">. При нажатии </w:t>
      </w:r>
      <w:r w:rsidR="00ED3B37">
        <w:t>кнопки</w:t>
      </w:r>
      <w:r w:rsidR="00F50D66">
        <w:t xml:space="preserve"> «Удалить проект» </w:t>
      </w:r>
      <w:r w:rsidR="00ED3B37">
        <w:t xml:space="preserve">появляется </w:t>
      </w:r>
      <w:r w:rsidR="00BF1ED3">
        <w:t>диалоговое</w:t>
      </w:r>
      <w:r w:rsidR="00ED3B37">
        <w:t xml:space="preserve"> окно с подтверждением удаления проекта. При нажатии кнопки «Редактировать проект»</w:t>
      </w:r>
      <w:r w:rsidR="00BF1ED3">
        <w:t xml:space="preserve"> осуществляется переход на страницу редактирования проекта (рисунок 7).</w:t>
      </w:r>
    </w:p>
    <w:p w14:paraId="71C21BCF" w14:textId="1351DA21" w:rsidR="001C1089" w:rsidRDefault="00BF1ED3" w:rsidP="00BF1ED3">
      <w:pPr>
        <w:pStyle w:val="afd"/>
      </w:pPr>
      <w:r w:rsidRPr="00BF1ED3">
        <w:rPr>
          <w:lang w:eastAsia="ru-RU"/>
        </w:rPr>
        <w:drawing>
          <wp:inline distT="0" distB="0" distL="0" distR="0" wp14:anchorId="4629E22E" wp14:editId="45246411">
            <wp:extent cx="4543966" cy="2556163"/>
            <wp:effectExtent l="19050" t="19050" r="28575" b="1587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49503" cy="255927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E2A8AB4" w14:textId="49A0F49B" w:rsidR="0008402A" w:rsidRDefault="0008402A" w:rsidP="0008402A">
      <w:pPr>
        <w:pStyle w:val="afe"/>
      </w:pPr>
      <w:r>
        <w:t>Рисунок 7 –Вид страницы</w:t>
      </w:r>
      <w:r w:rsidR="001708AF">
        <w:t xml:space="preserve"> </w:t>
      </w:r>
      <w:r w:rsidR="00BF1ED3">
        <w:t>редактирования проекта</w:t>
      </w:r>
    </w:p>
    <w:p w14:paraId="04B9703A" w14:textId="77777777" w:rsidR="007B1296" w:rsidRDefault="007B1296" w:rsidP="007B1296">
      <w:pPr>
        <w:pStyle w:val="a7"/>
      </w:pPr>
      <w:bookmarkStart w:id="67" w:name="_Toc194697003"/>
      <w:bookmarkStart w:id="68" w:name="_Toc215610352"/>
      <w:bookmarkStart w:id="69" w:name="_Toc215610410"/>
      <w:r>
        <w:lastRenderedPageBreak/>
        <w:t>Заключение</w:t>
      </w:r>
      <w:bookmarkEnd w:id="67"/>
      <w:bookmarkEnd w:id="68"/>
      <w:bookmarkEnd w:id="69"/>
    </w:p>
    <w:p w14:paraId="7AF062A0" w14:textId="341DEDE6" w:rsidR="00735061" w:rsidRDefault="00735061" w:rsidP="00735061">
      <w:pPr>
        <w:pStyle w:val="a3"/>
      </w:pPr>
      <w:bookmarkStart w:id="70" w:name="_Hlk216033518"/>
      <w:bookmarkStart w:id="71" w:name="_Toc194697004"/>
      <w:bookmarkStart w:id="72" w:name="_Toc215610353"/>
      <w:bookmarkStart w:id="73" w:name="_Toc215610411"/>
      <w:r>
        <w:t xml:space="preserve">В рамках курсового проекта была успешно разработана подсистема управления проектами для организации. Созданное оконное приложение взаимодействует с серверной частью, заменяя устаревшие ручные методы работы на централизованную цифровую систему, что напрямую решает такие задачи как: сокращение временных затрат, минимизация ошибок и обеспечение оперативного доступа к информации о проектах, их статусах, </w:t>
      </w:r>
      <w:r w:rsidR="00ED3B37">
        <w:t>руководителях</w:t>
      </w:r>
      <w:r>
        <w:t xml:space="preserve"> и типах работ.</w:t>
      </w:r>
    </w:p>
    <w:p w14:paraId="730490E1" w14:textId="786B6035" w:rsidR="00735061" w:rsidRDefault="00735061" w:rsidP="00735061">
      <w:pPr>
        <w:pStyle w:val="a3"/>
      </w:pPr>
      <w:r>
        <w:t>Цель проекта: разработка программно</w:t>
      </w:r>
      <w:r w:rsidR="005A25E7">
        <w:t>го решения для автоматизации учё</w:t>
      </w:r>
      <w:r>
        <w:t>та и управления проектами достигнута.</w:t>
      </w:r>
    </w:p>
    <w:p w14:paraId="1FB6F57F" w14:textId="249154FC" w:rsidR="00BF1910" w:rsidRDefault="00BF1910" w:rsidP="00BF1910">
      <w:pPr>
        <w:pStyle w:val="a3"/>
      </w:pPr>
      <w:r w:rsidRPr="00CE2881">
        <w:t xml:space="preserve">В процессе выполнения решены все ключевые задачи: </w:t>
      </w:r>
    </w:p>
    <w:p w14:paraId="244D934F" w14:textId="77777777" w:rsidR="007F0256" w:rsidRPr="007F0256" w:rsidRDefault="007F0256" w:rsidP="006D56A4">
      <w:pPr>
        <w:pStyle w:val="a1"/>
      </w:pPr>
      <w:r>
        <w:t>п</w:t>
      </w:r>
      <w:r w:rsidRPr="004A02EF">
        <w:t>рове</w:t>
      </w:r>
      <w:r>
        <w:t>ден анализ предметной области</w:t>
      </w:r>
      <w:r>
        <w:rPr>
          <w:lang w:val="en-US"/>
        </w:rPr>
        <w:t>;</w:t>
      </w:r>
    </w:p>
    <w:p w14:paraId="7250498C" w14:textId="100F5797" w:rsidR="00BF1910" w:rsidRDefault="007F0256" w:rsidP="00836724">
      <w:pPr>
        <w:pStyle w:val="a1"/>
      </w:pPr>
      <w:r>
        <w:t xml:space="preserve">определены требования к </w:t>
      </w:r>
      <w:r w:rsidR="00836724">
        <w:t>разрабатываемому ПО</w:t>
      </w:r>
      <w:r w:rsidR="00836724" w:rsidRPr="00836724">
        <w:t>;</w:t>
      </w:r>
    </w:p>
    <w:p w14:paraId="279F9780" w14:textId="5E080FE7" w:rsidR="00836724" w:rsidRPr="004A02EF" w:rsidRDefault="00836724" w:rsidP="00836724">
      <w:pPr>
        <w:pStyle w:val="a1"/>
      </w:pPr>
      <w:r>
        <w:t>спроектирована архитектуру системы</w:t>
      </w:r>
      <w:r w:rsidRPr="00B40037">
        <w:t xml:space="preserve">, </w:t>
      </w:r>
      <w:r w:rsidRPr="004A02EF">
        <w:t>включающ</w:t>
      </w:r>
      <w:r>
        <w:t>ая</w:t>
      </w:r>
      <w:r w:rsidRPr="004A02EF">
        <w:t xml:space="preserve"> серверную часть, базу данных и клиентское </w:t>
      </w:r>
      <w:r>
        <w:t xml:space="preserve">оконное </w:t>
      </w:r>
      <w:r w:rsidRPr="004A02EF">
        <w:t>приложение</w:t>
      </w:r>
      <w:r w:rsidRPr="00741242">
        <w:t>;</w:t>
      </w:r>
    </w:p>
    <w:p w14:paraId="39045A6A" w14:textId="77777777" w:rsidR="003820C1" w:rsidRDefault="003820C1" w:rsidP="003820C1">
      <w:pPr>
        <w:pStyle w:val="a1"/>
      </w:pPr>
      <w:r>
        <w:t>реализована серверная часть, обеспечивающая выполнение бизнес-логики приложения и разграничение прав доступа</w:t>
      </w:r>
      <w:r w:rsidRPr="003820C1">
        <w:t>;</w:t>
      </w:r>
    </w:p>
    <w:p w14:paraId="1B2341AD" w14:textId="75D8C4E2" w:rsidR="009E4D95" w:rsidRDefault="003820C1" w:rsidP="009E4D95">
      <w:pPr>
        <w:pStyle w:val="a1"/>
      </w:pPr>
      <w:r>
        <w:t>разработано оконное приложение для менеджеров компании</w:t>
      </w:r>
      <w:r w:rsidR="00BB3835" w:rsidRPr="00BB3835">
        <w:t>;</w:t>
      </w:r>
    </w:p>
    <w:p w14:paraId="2A1CE4B7" w14:textId="54C845B1" w:rsidR="00494747" w:rsidRPr="00494747" w:rsidRDefault="009E4D95" w:rsidP="00150A7F">
      <w:pPr>
        <w:pStyle w:val="a1"/>
      </w:pPr>
      <w:r>
        <w:t>обеспечено</w:t>
      </w:r>
      <w:r w:rsidRPr="009E4D95">
        <w:t xml:space="preserve"> удобство взаимодействия пользователя с приложением</w:t>
      </w:r>
      <w:r w:rsidR="00150A7F">
        <w:t xml:space="preserve"> за счёт оптимизации навигации и логики интерфейса</w:t>
      </w:r>
      <w:r w:rsidR="00494747" w:rsidRPr="00494747">
        <w:t>;</w:t>
      </w:r>
    </w:p>
    <w:p w14:paraId="741C9F6C" w14:textId="26DDE813" w:rsidR="007F0256" w:rsidRDefault="00BF1910" w:rsidP="009E4D95">
      <w:pPr>
        <w:pStyle w:val="a1"/>
      </w:pPr>
      <w:r>
        <w:t>п</w:t>
      </w:r>
      <w:r w:rsidRPr="004A02EF">
        <w:t>рове</w:t>
      </w:r>
      <w:r>
        <w:t>дено</w:t>
      </w:r>
      <w:r w:rsidRPr="004A02EF">
        <w:t xml:space="preserve"> тестирование функционал</w:t>
      </w:r>
      <w:r>
        <w:t>ьности.</w:t>
      </w:r>
    </w:p>
    <w:p w14:paraId="7E7B2523" w14:textId="67726AFF" w:rsidR="007F0256" w:rsidRDefault="007F0256" w:rsidP="007F0256">
      <w:pPr>
        <w:pStyle w:val="a"/>
        <w:numPr>
          <w:ilvl w:val="0"/>
          <w:numId w:val="0"/>
        </w:numPr>
        <w:ind w:firstLine="709"/>
      </w:pPr>
      <w:r w:rsidRPr="007F0256">
        <w:t>Итогом продел</w:t>
      </w:r>
      <w:r>
        <w:t>анной работы является разработанная</w:t>
      </w:r>
      <w:r w:rsidRPr="007F0256">
        <w:t xml:space="preserve"> </w:t>
      </w:r>
      <w:r>
        <w:t>подсистема</w:t>
      </w:r>
      <w:r w:rsidRPr="007F0256">
        <w:t>.</w:t>
      </w:r>
      <w:r>
        <w:t xml:space="preserve"> </w:t>
      </w:r>
      <w:r w:rsidRPr="007F0256">
        <w:t>Выполнение проекта от анализа требований до тестирования позволило пройти полный жизненный цикл разработки ПО. Приобретенные практические навыки в проектировании клиент-серверной архитектуры, взаимодействии с базой данн</w:t>
      </w:r>
      <w:r>
        <w:t>ых, создании API и разработке пользовательского интерфейса</w:t>
      </w:r>
      <w:r w:rsidRPr="007F0256">
        <w:t>, а также в их интеграции, составляют ценный опыт, подтверждающий гото</w:t>
      </w:r>
      <w:r w:rsidR="00FD3DAE">
        <w:t xml:space="preserve">вность к реализации реальных </w:t>
      </w:r>
      <w:r w:rsidRPr="007F0256">
        <w:t>проектов.</w:t>
      </w:r>
    </w:p>
    <w:bookmarkEnd w:id="70"/>
    <w:p w14:paraId="2BD8F016" w14:textId="6A31E512" w:rsidR="00F4028D" w:rsidRDefault="007B1296" w:rsidP="00F4028D">
      <w:pPr>
        <w:pStyle w:val="a7"/>
      </w:pPr>
      <w:r>
        <w:lastRenderedPageBreak/>
        <w:t>Список использованных источников</w:t>
      </w:r>
      <w:bookmarkEnd w:id="71"/>
      <w:bookmarkEnd w:id="72"/>
      <w:bookmarkEnd w:id="73"/>
    </w:p>
    <w:p w14:paraId="3C7F4725" w14:textId="77777777" w:rsidR="00F4028D" w:rsidRPr="00993D55" w:rsidRDefault="00F4028D" w:rsidP="00F4028D">
      <w:pPr>
        <w:pStyle w:val="a3"/>
        <w:numPr>
          <w:ilvl w:val="0"/>
          <w:numId w:val="14"/>
        </w:numPr>
        <w:tabs>
          <w:tab w:val="left" w:pos="1134"/>
        </w:tabs>
        <w:ind w:left="0" w:firstLine="709"/>
      </w:pPr>
      <w:r w:rsidRPr="00993D55">
        <w:t xml:space="preserve">Бек, К. Экстремальное программирование: разработка через тестирование. – Санкт-Петербург : Питер, 2021. – 224 с. – URL: https://ibooks.ru/bookshelf/376974/reading (дата обращения: </w:t>
      </w:r>
      <w:r w:rsidR="00071C9D" w:rsidRPr="00993D55">
        <w:t>01</w:t>
      </w:r>
      <w:r w:rsidRPr="00993D55">
        <w:t>.11.2025). – Режим доступа: для зарегистрир. пользователей. – Текст : электронный.</w:t>
      </w:r>
    </w:p>
    <w:p w14:paraId="79D93765" w14:textId="77777777" w:rsidR="00F4028D" w:rsidRPr="00993D55" w:rsidRDefault="00F4028D" w:rsidP="00F4028D">
      <w:pPr>
        <w:pStyle w:val="a3"/>
        <w:numPr>
          <w:ilvl w:val="0"/>
          <w:numId w:val="14"/>
        </w:numPr>
        <w:tabs>
          <w:tab w:val="left" w:pos="1134"/>
        </w:tabs>
        <w:ind w:left="0" w:firstLine="709"/>
      </w:pPr>
      <w:r w:rsidRPr="00993D55">
        <w:t xml:space="preserve">Гагарина, Л. Г. Технология разработки программного обеспечения : учебное пособие / Л. Г. Гагарина, Е. В. Кокорева, Б. Д. Сидорова-Виснадул ; под ред. Л. Г. Гагариной. – Москва : ФОРУМ : ИНФРА-М, 2025. – 400 с. – URL: https://znanium.ru/catalog/product/2178802 (дата обращения: </w:t>
      </w:r>
      <w:r w:rsidR="00071C9D" w:rsidRPr="00993D55">
        <w:t>12</w:t>
      </w:r>
      <w:r w:rsidRPr="00993D55">
        <w:t>.11.2025). – Режим доступа: по подписке. – Текст : электронный.</w:t>
      </w:r>
    </w:p>
    <w:p w14:paraId="1D2F1F8B" w14:textId="77777777" w:rsidR="00F4028D" w:rsidRPr="00993D55" w:rsidRDefault="00F4028D" w:rsidP="00F4028D">
      <w:pPr>
        <w:pStyle w:val="a3"/>
        <w:numPr>
          <w:ilvl w:val="0"/>
          <w:numId w:val="14"/>
        </w:numPr>
        <w:tabs>
          <w:tab w:val="left" w:pos="1134"/>
        </w:tabs>
        <w:ind w:left="0" w:firstLine="709"/>
      </w:pPr>
      <w:r w:rsidRPr="00993D55">
        <w:t xml:space="preserve">Мартишин, С. А. Базы данных. Практическое применение СУБД SQL и NoSQL-типа для проектирования информационных систем : учебное пособие / С. А. Мартишин, В. Л. Симонов, М. В. Храпченко. – Москва : ФОРУМ : ИНФРА-М, 2024. – 368 с. – URL: https://znanium.ru/catalog/product/2096940 (дата обращения: </w:t>
      </w:r>
      <w:r w:rsidR="00071C9D" w:rsidRPr="00993D55">
        <w:t>23</w:t>
      </w:r>
      <w:r w:rsidRPr="00993D55">
        <w:t>.11.2025). – Режим доступа: по подписке. – Текст : электронный.</w:t>
      </w:r>
    </w:p>
    <w:p w14:paraId="33D9E918" w14:textId="77777777" w:rsidR="00F4028D" w:rsidRPr="00993D55" w:rsidRDefault="00F4028D" w:rsidP="00F4028D">
      <w:pPr>
        <w:pStyle w:val="a3"/>
        <w:numPr>
          <w:ilvl w:val="0"/>
          <w:numId w:val="14"/>
        </w:numPr>
        <w:tabs>
          <w:tab w:val="left" w:pos="1134"/>
        </w:tabs>
        <w:ind w:left="0" w:firstLine="709"/>
      </w:pPr>
      <w:r w:rsidRPr="00993D55">
        <w:t xml:space="preserve">Тидвелл, Д. Разработка интерфейсов. Паттерны проектирования. 3-е изд. – Санкт-Петербург : Питер, 2022. – 560 с. – URL: https://ibooks.ru/bookshelf/386796/reading (дата обращения: </w:t>
      </w:r>
      <w:r w:rsidR="00071C9D" w:rsidRPr="00993D55">
        <w:t>23</w:t>
      </w:r>
      <w:r w:rsidRPr="00993D55">
        <w:t>.11.2025). – Режим доступа: для зарегистрир. пользователей. – Текст : электронный.</w:t>
      </w:r>
    </w:p>
    <w:p w14:paraId="2511ABFA" w14:textId="5AA82982" w:rsidR="00E82A67" w:rsidRPr="00993D55" w:rsidRDefault="00F4028D" w:rsidP="00931A4F">
      <w:pPr>
        <w:pStyle w:val="a3"/>
        <w:numPr>
          <w:ilvl w:val="0"/>
          <w:numId w:val="14"/>
        </w:numPr>
        <w:tabs>
          <w:tab w:val="left" w:pos="1134"/>
        </w:tabs>
        <w:ind w:left="0" w:firstLine="709"/>
      </w:pPr>
      <w:r w:rsidRPr="00993D55">
        <w:t xml:space="preserve">Федорова, Г. Н. Разработка, внедрение и адаптация программного обеспечения отраслевой направленности : учебное пособие. – Москва : КУРС : ИНФРА-М, 2024. – 336 с. – URL: https://znanium.ru/catalog/product/2083407 (дата обращения: </w:t>
      </w:r>
      <w:r w:rsidR="00071C9D" w:rsidRPr="00993D55">
        <w:t>24</w:t>
      </w:r>
      <w:r w:rsidRPr="00993D55">
        <w:t>.11.2025). – Режим доступа: по подписке. – Текст : электронный.</w:t>
      </w:r>
    </w:p>
    <w:sectPr w:rsidR="00E82A67" w:rsidRPr="00993D55" w:rsidSect="007B1296">
      <w:footerReference w:type="default" r:id="rId17"/>
      <w:pgSz w:w="11906" w:h="16838"/>
      <w:pgMar w:top="1134" w:right="851" w:bottom="1134" w:left="1701" w:header="709" w:footer="709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A32D30D" w14:textId="77777777" w:rsidR="006D56A4" w:rsidRDefault="006D56A4" w:rsidP="007B1296">
      <w:r>
        <w:separator/>
      </w:r>
    </w:p>
  </w:endnote>
  <w:endnote w:type="continuationSeparator" w:id="0">
    <w:p w14:paraId="69282E13" w14:textId="77777777" w:rsidR="006D56A4" w:rsidRDefault="006D56A4" w:rsidP="007B1296">
      <w:r>
        <w:continuationSeparator/>
      </w:r>
    </w:p>
  </w:endnote>
  <w:endnote w:type="continuationNotice" w:id="1">
    <w:p w14:paraId="28861C79" w14:textId="77777777" w:rsidR="006D56A4" w:rsidRDefault="006D56A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643229897"/>
      <w:docPartObj>
        <w:docPartGallery w:val="Page Numbers (Bottom of Page)"/>
        <w:docPartUnique/>
      </w:docPartObj>
    </w:sdtPr>
    <w:sdtContent>
      <w:p w14:paraId="202DBC94" w14:textId="77BA76AC" w:rsidR="006D56A4" w:rsidRDefault="006D56A4">
        <w:pPr>
          <w:pStyle w:val="af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6660D">
          <w:rPr>
            <w:noProof/>
          </w:rPr>
          <w:t>5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8A752A7" w14:textId="77777777" w:rsidR="006D56A4" w:rsidRDefault="006D56A4" w:rsidP="007B1296">
      <w:r>
        <w:separator/>
      </w:r>
    </w:p>
  </w:footnote>
  <w:footnote w:type="continuationSeparator" w:id="0">
    <w:p w14:paraId="7AE06E4E" w14:textId="77777777" w:rsidR="006D56A4" w:rsidRDefault="006D56A4" w:rsidP="007B1296">
      <w:r>
        <w:continuationSeparator/>
      </w:r>
    </w:p>
  </w:footnote>
  <w:footnote w:type="continuationNotice" w:id="1">
    <w:p w14:paraId="4C022635" w14:textId="77777777" w:rsidR="006D56A4" w:rsidRDefault="006D56A4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8C11579E"/>
    <w:multiLevelType w:val="multilevel"/>
    <w:tmpl w:val="8C11579E"/>
    <w:lvl w:ilvl="0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-"/>
      <w:lvlJc w:val="left"/>
      <w:pPr>
        <w:ind w:left="2149" w:hanging="360"/>
      </w:pPr>
      <w:rPr>
        <w:rFonts w:ascii="Arial" w:hAnsi="Arial" w:cs="Arial" w:hint="default"/>
      </w:rPr>
    </w:lvl>
    <w:lvl w:ilvl="2">
      <w:start w:val="1"/>
      <w:numFmt w:val="bullet"/>
      <w:lvlText w:val="-"/>
      <w:lvlJc w:val="left"/>
      <w:pPr>
        <w:ind w:left="2869" w:hanging="360"/>
      </w:pPr>
      <w:rPr>
        <w:rFonts w:ascii="Arial" w:hAnsi="Arial" w:cs="Arial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428275C"/>
    <w:multiLevelType w:val="hybridMultilevel"/>
    <w:tmpl w:val="7E528298"/>
    <w:lvl w:ilvl="0" w:tplc="A914EC76">
      <w:start w:val="1"/>
      <w:numFmt w:val="decimal"/>
      <w:pStyle w:val="a"/>
      <w:lvlText w:val="%1)"/>
      <w:lvlJc w:val="left"/>
      <w:pPr>
        <w:tabs>
          <w:tab w:val="num" w:pos="992"/>
        </w:tabs>
        <w:ind w:left="0" w:firstLine="709"/>
      </w:pPr>
      <w:rPr>
        <w:rFonts w:ascii="Times New Roman" w:hAnsi="Times New Roman" w:hint="default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B238BA"/>
    <w:multiLevelType w:val="hybridMultilevel"/>
    <w:tmpl w:val="65DC2650"/>
    <w:lvl w:ilvl="0" w:tplc="0F5EC5D8">
      <w:start w:val="1"/>
      <w:numFmt w:val="russianLower"/>
      <w:pStyle w:val="a0"/>
      <w:lvlText w:val="%1)"/>
      <w:lvlJc w:val="left"/>
      <w:pPr>
        <w:tabs>
          <w:tab w:val="num" w:pos="992"/>
        </w:tabs>
        <w:ind w:left="0" w:firstLine="709"/>
      </w:pPr>
      <w:rPr>
        <w:rFonts w:ascii="Times New Roman" w:hAnsi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3429F7"/>
    <w:multiLevelType w:val="hybridMultilevel"/>
    <w:tmpl w:val="6520F6EC"/>
    <w:lvl w:ilvl="0" w:tplc="678AABE4">
      <w:start w:val="1"/>
      <w:numFmt w:val="bullet"/>
      <w:pStyle w:val="a1"/>
      <w:lvlText w:val="-"/>
      <w:lvlJc w:val="left"/>
      <w:pPr>
        <w:tabs>
          <w:tab w:val="num" w:pos="992"/>
        </w:tabs>
        <w:ind w:left="0" w:firstLine="709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12B2B92"/>
    <w:multiLevelType w:val="hybridMultilevel"/>
    <w:tmpl w:val="6DE8E3B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286B49CC"/>
    <w:multiLevelType w:val="multilevel"/>
    <w:tmpl w:val="AC5CC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AA4C47"/>
    <w:multiLevelType w:val="multilevel"/>
    <w:tmpl w:val="EBB06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37B1AF1"/>
    <w:multiLevelType w:val="hybridMultilevel"/>
    <w:tmpl w:val="7B7CBAD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4811E2B"/>
    <w:multiLevelType w:val="hybridMultilevel"/>
    <w:tmpl w:val="BDD41120"/>
    <w:lvl w:ilvl="0" w:tplc="0E4AB336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55764D05"/>
    <w:multiLevelType w:val="multilevel"/>
    <w:tmpl w:val="0600682E"/>
    <w:lvl w:ilvl="0">
      <w:start w:val="1"/>
      <w:numFmt w:val="bullet"/>
      <w:lvlText w:val="-"/>
      <w:lvlJc w:val="left"/>
      <w:pPr>
        <w:ind w:left="0" w:firstLine="709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582975A0"/>
    <w:multiLevelType w:val="multilevel"/>
    <w:tmpl w:val="9092D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1FA6CCF"/>
    <w:multiLevelType w:val="multilevel"/>
    <w:tmpl w:val="57140564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ascii="Times New Roman" w:hAnsi="Times New Roman" w:hint="default"/>
        <w:b/>
        <w:i w:val="0"/>
        <w:sz w:val="32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</w:abstractNum>
  <w:abstractNum w:abstractNumId="12" w15:restartNumberingAfterBreak="0">
    <w:nsid w:val="6B2C542E"/>
    <w:multiLevelType w:val="hybridMultilevel"/>
    <w:tmpl w:val="892271F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2266AFB"/>
    <w:multiLevelType w:val="multilevel"/>
    <w:tmpl w:val="DECE3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56E3D7D"/>
    <w:multiLevelType w:val="hybridMultilevel"/>
    <w:tmpl w:val="8DD6D27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5"/>
  </w:num>
  <w:num w:numId="3">
    <w:abstractNumId w:val="3"/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8"/>
  </w:num>
  <w:num w:numId="7">
    <w:abstractNumId w:val="10"/>
  </w:num>
  <w:num w:numId="8">
    <w:abstractNumId w:val="2"/>
  </w:num>
  <w:num w:numId="9">
    <w:abstractNumId w:val="1"/>
  </w:num>
  <w:num w:numId="10">
    <w:abstractNumId w:val="13"/>
  </w:num>
  <w:num w:numId="11">
    <w:abstractNumId w:val="9"/>
  </w:num>
  <w:num w:numId="1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4"/>
  </w:num>
  <w:num w:numId="15">
    <w:abstractNumId w:val="14"/>
  </w:num>
  <w:num w:numId="16">
    <w:abstractNumId w:val="7"/>
  </w:num>
  <w:num w:numId="17">
    <w:abstractNumId w:val="12"/>
  </w:num>
  <w:num w:numId="18">
    <w:abstractNumId w:val="0"/>
  </w:num>
  <w:num w:numId="19">
    <w:abstractNumId w:val="1"/>
    <w:lvlOverride w:ilvl="0">
      <w:startOverride w:val="1"/>
    </w:lvlOverride>
  </w:num>
  <w:num w:numId="20">
    <w:abstractNumId w:val="6"/>
  </w:num>
  <w:num w:numId="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6"/>
  <w:attachedTemplate r:id="rId1"/>
  <w:defaultTabStop w:val="708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605F"/>
    <w:rsid w:val="000053C7"/>
    <w:rsid w:val="00006800"/>
    <w:rsid w:val="00006D8A"/>
    <w:rsid w:val="00007263"/>
    <w:rsid w:val="00022046"/>
    <w:rsid w:val="00022EAD"/>
    <w:rsid w:val="000272F0"/>
    <w:rsid w:val="00027985"/>
    <w:rsid w:val="0003578E"/>
    <w:rsid w:val="00036542"/>
    <w:rsid w:val="00036754"/>
    <w:rsid w:val="00037507"/>
    <w:rsid w:val="000400BF"/>
    <w:rsid w:val="0004068B"/>
    <w:rsid w:val="000414C9"/>
    <w:rsid w:val="00042F2E"/>
    <w:rsid w:val="000449FA"/>
    <w:rsid w:val="00046526"/>
    <w:rsid w:val="00046A82"/>
    <w:rsid w:val="000471A9"/>
    <w:rsid w:val="000471E8"/>
    <w:rsid w:val="0005159B"/>
    <w:rsid w:val="000547B5"/>
    <w:rsid w:val="00055AA3"/>
    <w:rsid w:val="00056AF4"/>
    <w:rsid w:val="00056CD5"/>
    <w:rsid w:val="00063F8D"/>
    <w:rsid w:val="00064107"/>
    <w:rsid w:val="00070444"/>
    <w:rsid w:val="00071534"/>
    <w:rsid w:val="00071C9D"/>
    <w:rsid w:val="000750F2"/>
    <w:rsid w:val="00076DA0"/>
    <w:rsid w:val="00077223"/>
    <w:rsid w:val="00077A14"/>
    <w:rsid w:val="00080500"/>
    <w:rsid w:val="00080F23"/>
    <w:rsid w:val="00082E9A"/>
    <w:rsid w:val="0008402A"/>
    <w:rsid w:val="00084431"/>
    <w:rsid w:val="00084BFB"/>
    <w:rsid w:val="00084FAF"/>
    <w:rsid w:val="00091D3B"/>
    <w:rsid w:val="00097674"/>
    <w:rsid w:val="000A01F9"/>
    <w:rsid w:val="000A2562"/>
    <w:rsid w:val="000B1091"/>
    <w:rsid w:val="000B18C5"/>
    <w:rsid w:val="000B2040"/>
    <w:rsid w:val="000B37DF"/>
    <w:rsid w:val="000B6223"/>
    <w:rsid w:val="000B70A0"/>
    <w:rsid w:val="000C03D0"/>
    <w:rsid w:val="000C0BD6"/>
    <w:rsid w:val="000C28C9"/>
    <w:rsid w:val="000C36BF"/>
    <w:rsid w:val="000C3BF4"/>
    <w:rsid w:val="000C4244"/>
    <w:rsid w:val="000C6F74"/>
    <w:rsid w:val="000D48D3"/>
    <w:rsid w:val="000D4A28"/>
    <w:rsid w:val="000D6E3A"/>
    <w:rsid w:val="000D71CB"/>
    <w:rsid w:val="000D72C0"/>
    <w:rsid w:val="000D7551"/>
    <w:rsid w:val="000D76D8"/>
    <w:rsid w:val="000E0158"/>
    <w:rsid w:val="000E2F9E"/>
    <w:rsid w:val="000F107E"/>
    <w:rsid w:val="000F276A"/>
    <w:rsid w:val="000F609F"/>
    <w:rsid w:val="000F738A"/>
    <w:rsid w:val="0010084F"/>
    <w:rsid w:val="00105816"/>
    <w:rsid w:val="0010665C"/>
    <w:rsid w:val="00111A2A"/>
    <w:rsid w:val="00111A98"/>
    <w:rsid w:val="00116E6F"/>
    <w:rsid w:val="00120D39"/>
    <w:rsid w:val="00122DF6"/>
    <w:rsid w:val="00123146"/>
    <w:rsid w:val="00123E9C"/>
    <w:rsid w:val="00126FE5"/>
    <w:rsid w:val="00135AB1"/>
    <w:rsid w:val="00137404"/>
    <w:rsid w:val="001428C8"/>
    <w:rsid w:val="0014407E"/>
    <w:rsid w:val="001461FC"/>
    <w:rsid w:val="00147522"/>
    <w:rsid w:val="001502F9"/>
    <w:rsid w:val="00150A7F"/>
    <w:rsid w:val="0015105F"/>
    <w:rsid w:val="00154040"/>
    <w:rsid w:val="00154927"/>
    <w:rsid w:val="00154AC6"/>
    <w:rsid w:val="00157D07"/>
    <w:rsid w:val="0016100C"/>
    <w:rsid w:val="0016660D"/>
    <w:rsid w:val="001708AF"/>
    <w:rsid w:val="00171600"/>
    <w:rsid w:val="001739F7"/>
    <w:rsid w:val="00175120"/>
    <w:rsid w:val="0017578D"/>
    <w:rsid w:val="001763E6"/>
    <w:rsid w:val="00176B2B"/>
    <w:rsid w:val="00177BE3"/>
    <w:rsid w:val="0018210A"/>
    <w:rsid w:val="00184615"/>
    <w:rsid w:val="00185665"/>
    <w:rsid w:val="001919D6"/>
    <w:rsid w:val="00192144"/>
    <w:rsid w:val="00196506"/>
    <w:rsid w:val="0019798D"/>
    <w:rsid w:val="00197EED"/>
    <w:rsid w:val="001A15A1"/>
    <w:rsid w:val="001A5C37"/>
    <w:rsid w:val="001B17C1"/>
    <w:rsid w:val="001B4922"/>
    <w:rsid w:val="001B5082"/>
    <w:rsid w:val="001B5A61"/>
    <w:rsid w:val="001B7924"/>
    <w:rsid w:val="001B7C1D"/>
    <w:rsid w:val="001C1089"/>
    <w:rsid w:val="001C2763"/>
    <w:rsid w:val="001C5A85"/>
    <w:rsid w:val="001D2D92"/>
    <w:rsid w:val="001E11E8"/>
    <w:rsid w:val="001E62CD"/>
    <w:rsid w:val="001E7C7F"/>
    <w:rsid w:val="001F1695"/>
    <w:rsid w:val="001F2F93"/>
    <w:rsid w:val="002006D8"/>
    <w:rsid w:val="002037EC"/>
    <w:rsid w:val="00203F05"/>
    <w:rsid w:val="002041EF"/>
    <w:rsid w:val="0020502E"/>
    <w:rsid w:val="002056C4"/>
    <w:rsid w:val="00213985"/>
    <w:rsid w:val="00213BCB"/>
    <w:rsid w:val="0021693F"/>
    <w:rsid w:val="0022213E"/>
    <w:rsid w:val="00222463"/>
    <w:rsid w:val="00222AAC"/>
    <w:rsid w:val="00223DDF"/>
    <w:rsid w:val="0022470A"/>
    <w:rsid w:val="00224A30"/>
    <w:rsid w:val="00227206"/>
    <w:rsid w:val="00230654"/>
    <w:rsid w:val="00233C9A"/>
    <w:rsid w:val="00234EB9"/>
    <w:rsid w:val="0024161F"/>
    <w:rsid w:val="00241B2F"/>
    <w:rsid w:val="00241C5A"/>
    <w:rsid w:val="002430D4"/>
    <w:rsid w:val="00244503"/>
    <w:rsid w:val="00244A08"/>
    <w:rsid w:val="00244FCC"/>
    <w:rsid w:val="00245EE3"/>
    <w:rsid w:val="0024717C"/>
    <w:rsid w:val="00251509"/>
    <w:rsid w:val="00251592"/>
    <w:rsid w:val="00255F19"/>
    <w:rsid w:val="00256933"/>
    <w:rsid w:val="00260E05"/>
    <w:rsid w:val="00262403"/>
    <w:rsid w:val="00265B80"/>
    <w:rsid w:val="00267E9D"/>
    <w:rsid w:val="00270616"/>
    <w:rsid w:val="00273710"/>
    <w:rsid w:val="002751F4"/>
    <w:rsid w:val="0027544C"/>
    <w:rsid w:val="0028180E"/>
    <w:rsid w:val="002820B6"/>
    <w:rsid w:val="00284C81"/>
    <w:rsid w:val="0028590A"/>
    <w:rsid w:val="00286649"/>
    <w:rsid w:val="00286761"/>
    <w:rsid w:val="0029075A"/>
    <w:rsid w:val="0029217B"/>
    <w:rsid w:val="002925EE"/>
    <w:rsid w:val="002A2020"/>
    <w:rsid w:val="002A47C7"/>
    <w:rsid w:val="002A7557"/>
    <w:rsid w:val="002A7CD9"/>
    <w:rsid w:val="002B0795"/>
    <w:rsid w:val="002B08B9"/>
    <w:rsid w:val="002C46B3"/>
    <w:rsid w:val="002C585F"/>
    <w:rsid w:val="002C753A"/>
    <w:rsid w:val="002C7AF7"/>
    <w:rsid w:val="002D20A9"/>
    <w:rsid w:val="002D5F2F"/>
    <w:rsid w:val="002D6777"/>
    <w:rsid w:val="002E1075"/>
    <w:rsid w:val="002E2012"/>
    <w:rsid w:val="002E3FDE"/>
    <w:rsid w:val="002E52E7"/>
    <w:rsid w:val="002E6776"/>
    <w:rsid w:val="002F1F23"/>
    <w:rsid w:val="002F3180"/>
    <w:rsid w:val="002F59A3"/>
    <w:rsid w:val="002F780C"/>
    <w:rsid w:val="0030422A"/>
    <w:rsid w:val="00310647"/>
    <w:rsid w:val="00310BD1"/>
    <w:rsid w:val="00310E45"/>
    <w:rsid w:val="00311AF0"/>
    <w:rsid w:val="00312D92"/>
    <w:rsid w:val="003134E0"/>
    <w:rsid w:val="00313BD4"/>
    <w:rsid w:val="003140F3"/>
    <w:rsid w:val="00324B3C"/>
    <w:rsid w:val="00331981"/>
    <w:rsid w:val="00333DDD"/>
    <w:rsid w:val="00337A36"/>
    <w:rsid w:val="003409F0"/>
    <w:rsid w:val="00342CFF"/>
    <w:rsid w:val="00342D19"/>
    <w:rsid w:val="00342E70"/>
    <w:rsid w:val="00345A26"/>
    <w:rsid w:val="00347361"/>
    <w:rsid w:val="003506D7"/>
    <w:rsid w:val="00350DEC"/>
    <w:rsid w:val="00352843"/>
    <w:rsid w:val="00353698"/>
    <w:rsid w:val="0035420B"/>
    <w:rsid w:val="003546A5"/>
    <w:rsid w:val="00355781"/>
    <w:rsid w:val="003616AA"/>
    <w:rsid w:val="003616C0"/>
    <w:rsid w:val="00362590"/>
    <w:rsid w:val="0036273A"/>
    <w:rsid w:val="00364A50"/>
    <w:rsid w:val="003725E6"/>
    <w:rsid w:val="00373A16"/>
    <w:rsid w:val="0037482E"/>
    <w:rsid w:val="003808D2"/>
    <w:rsid w:val="00381D2B"/>
    <w:rsid w:val="003820C1"/>
    <w:rsid w:val="00382795"/>
    <w:rsid w:val="00384F12"/>
    <w:rsid w:val="00385DA3"/>
    <w:rsid w:val="00387650"/>
    <w:rsid w:val="00390E20"/>
    <w:rsid w:val="00390F2E"/>
    <w:rsid w:val="00391C2B"/>
    <w:rsid w:val="00394977"/>
    <w:rsid w:val="00395A0E"/>
    <w:rsid w:val="003A312A"/>
    <w:rsid w:val="003A40F8"/>
    <w:rsid w:val="003A6D6C"/>
    <w:rsid w:val="003B26FD"/>
    <w:rsid w:val="003B31CF"/>
    <w:rsid w:val="003B4A32"/>
    <w:rsid w:val="003B4FB5"/>
    <w:rsid w:val="003C18F2"/>
    <w:rsid w:val="003C42D4"/>
    <w:rsid w:val="003C5A59"/>
    <w:rsid w:val="003D28C0"/>
    <w:rsid w:val="003D2AF2"/>
    <w:rsid w:val="003D4058"/>
    <w:rsid w:val="003D5516"/>
    <w:rsid w:val="003E137B"/>
    <w:rsid w:val="003E3189"/>
    <w:rsid w:val="003E5A01"/>
    <w:rsid w:val="003E67CB"/>
    <w:rsid w:val="003E731C"/>
    <w:rsid w:val="003F0349"/>
    <w:rsid w:val="003F3E71"/>
    <w:rsid w:val="003F3FE6"/>
    <w:rsid w:val="003F696A"/>
    <w:rsid w:val="003F72C1"/>
    <w:rsid w:val="00400912"/>
    <w:rsid w:val="00402828"/>
    <w:rsid w:val="00402BC5"/>
    <w:rsid w:val="004070EB"/>
    <w:rsid w:val="00407578"/>
    <w:rsid w:val="0041470D"/>
    <w:rsid w:val="00414C53"/>
    <w:rsid w:val="004177E1"/>
    <w:rsid w:val="00417909"/>
    <w:rsid w:val="004206A9"/>
    <w:rsid w:val="00422332"/>
    <w:rsid w:val="004223B2"/>
    <w:rsid w:val="00427323"/>
    <w:rsid w:val="00430298"/>
    <w:rsid w:val="00430FBE"/>
    <w:rsid w:val="00431847"/>
    <w:rsid w:val="00436C69"/>
    <w:rsid w:val="004370EE"/>
    <w:rsid w:val="00440A90"/>
    <w:rsid w:val="0044155D"/>
    <w:rsid w:val="00442437"/>
    <w:rsid w:val="0044290F"/>
    <w:rsid w:val="00446022"/>
    <w:rsid w:val="00446D2F"/>
    <w:rsid w:val="00450D82"/>
    <w:rsid w:val="00452187"/>
    <w:rsid w:val="0045379A"/>
    <w:rsid w:val="00462C37"/>
    <w:rsid w:val="00467169"/>
    <w:rsid w:val="00473318"/>
    <w:rsid w:val="00473C53"/>
    <w:rsid w:val="00475573"/>
    <w:rsid w:val="00475C16"/>
    <w:rsid w:val="0047768D"/>
    <w:rsid w:val="004778CA"/>
    <w:rsid w:val="00481CD6"/>
    <w:rsid w:val="00485388"/>
    <w:rsid w:val="00485FB7"/>
    <w:rsid w:val="00486AB2"/>
    <w:rsid w:val="00492D04"/>
    <w:rsid w:val="00494747"/>
    <w:rsid w:val="004958FC"/>
    <w:rsid w:val="004A050A"/>
    <w:rsid w:val="004A2620"/>
    <w:rsid w:val="004A2D13"/>
    <w:rsid w:val="004A484D"/>
    <w:rsid w:val="004A6245"/>
    <w:rsid w:val="004B160B"/>
    <w:rsid w:val="004B1DDF"/>
    <w:rsid w:val="004B2782"/>
    <w:rsid w:val="004B3914"/>
    <w:rsid w:val="004B47C1"/>
    <w:rsid w:val="004C05E0"/>
    <w:rsid w:val="004C07FA"/>
    <w:rsid w:val="004C3219"/>
    <w:rsid w:val="004C4543"/>
    <w:rsid w:val="004D1C92"/>
    <w:rsid w:val="004D1D4C"/>
    <w:rsid w:val="004D2CE9"/>
    <w:rsid w:val="004D331C"/>
    <w:rsid w:val="004E0262"/>
    <w:rsid w:val="004E46F4"/>
    <w:rsid w:val="004E4C90"/>
    <w:rsid w:val="004E6A0E"/>
    <w:rsid w:val="004E6EF1"/>
    <w:rsid w:val="004E7726"/>
    <w:rsid w:val="004F0C69"/>
    <w:rsid w:val="004F364B"/>
    <w:rsid w:val="004F522E"/>
    <w:rsid w:val="004F528A"/>
    <w:rsid w:val="004F6B29"/>
    <w:rsid w:val="005030AE"/>
    <w:rsid w:val="0050498E"/>
    <w:rsid w:val="00505B8E"/>
    <w:rsid w:val="00505DED"/>
    <w:rsid w:val="005069E5"/>
    <w:rsid w:val="00506E9E"/>
    <w:rsid w:val="005071EE"/>
    <w:rsid w:val="00507238"/>
    <w:rsid w:val="00512F74"/>
    <w:rsid w:val="00514E2B"/>
    <w:rsid w:val="0051787C"/>
    <w:rsid w:val="005246E0"/>
    <w:rsid w:val="00530E3E"/>
    <w:rsid w:val="00533B39"/>
    <w:rsid w:val="0053772C"/>
    <w:rsid w:val="00540F99"/>
    <w:rsid w:val="005448D1"/>
    <w:rsid w:val="00544A7D"/>
    <w:rsid w:val="00544F27"/>
    <w:rsid w:val="00544F86"/>
    <w:rsid w:val="00544FFD"/>
    <w:rsid w:val="00547AB8"/>
    <w:rsid w:val="00550A09"/>
    <w:rsid w:val="005512EA"/>
    <w:rsid w:val="0055262E"/>
    <w:rsid w:val="005557EB"/>
    <w:rsid w:val="00555C61"/>
    <w:rsid w:val="00556E49"/>
    <w:rsid w:val="00557D00"/>
    <w:rsid w:val="00557F82"/>
    <w:rsid w:val="005615A9"/>
    <w:rsid w:val="00562C1E"/>
    <w:rsid w:val="005632DB"/>
    <w:rsid w:val="0056619E"/>
    <w:rsid w:val="00567D46"/>
    <w:rsid w:val="00570D0B"/>
    <w:rsid w:val="00570E36"/>
    <w:rsid w:val="005728C6"/>
    <w:rsid w:val="00572CA3"/>
    <w:rsid w:val="00573FC4"/>
    <w:rsid w:val="005753D0"/>
    <w:rsid w:val="00581AFA"/>
    <w:rsid w:val="005842D8"/>
    <w:rsid w:val="00585213"/>
    <w:rsid w:val="00587343"/>
    <w:rsid w:val="0058738D"/>
    <w:rsid w:val="005906C9"/>
    <w:rsid w:val="00591952"/>
    <w:rsid w:val="00592044"/>
    <w:rsid w:val="00593066"/>
    <w:rsid w:val="005940E9"/>
    <w:rsid w:val="00594828"/>
    <w:rsid w:val="00595ACA"/>
    <w:rsid w:val="00595CE8"/>
    <w:rsid w:val="005963F6"/>
    <w:rsid w:val="00597646"/>
    <w:rsid w:val="005976D6"/>
    <w:rsid w:val="00597EF8"/>
    <w:rsid w:val="005A0FBF"/>
    <w:rsid w:val="005A10FB"/>
    <w:rsid w:val="005A25E7"/>
    <w:rsid w:val="005A3D0E"/>
    <w:rsid w:val="005A44F9"/>
    <w:rsid w:val="005A5CF4"/>
    <w:rsid w:val="005A6D88"/>
    <w:rsid w:val="005B1292"/>
    <w:rsid w:val="005B1E3C"/>
    <w:rsid w:val="005B2B64"/>
    <w:rsid w:val="005B66F3"/>
    <w:rsid w:val="005C2721"/>
    <w:rsid w:val="005C3241"/>
    <w:rsid w:val="005C3786"/>
    <w:rsid w:val="005C44D4"/>
    <w:rsid w:val="005C573B"/>
    <w:rsid w:val="005C62DE"/>
    <w:rsid w:val="005C6335"/>
    <w:rsid w:val="005C775C"/>
    <w:rsid w:val="005D0FDF"/>
    <w:rsid w:val="005D10F9"/>
    <w:rsid w:val="005D2A23"/>
    <w:rsid w:val="005E0A03"/>
    <w:rsid w:val="005E3EC4"/>
    <w:rsid w:val="005E6FEF"/>
    <w:rsid w:val="005F0BD4"/>
    <w:rsid w:val="005F430B"/>
    <w:rsid w:val="005F7D7A"/>
    <w:rsid w:val="006004B1"/>
    <w:rsid w:val="006019F7"/>
    <w:rsid w:val="006100C4"/>
    <w:rsid w:val="00610EFD"/>
    <w:rsid w:val="00615665"/>
    <w:rsid w:val="006257AF"/>
    <w:rsid w:val="00633A6D"/>
    <w:rsid w:val="00641D50"/>
    <w:rsid w:val="00641EE4"/>
    <w:rsid w:val="00646E8B"/>
    <w:rsid w:val="00650FAD"/>
    <w:rsid w:val="00652583"/>
    <w:rsid w:val="0065290E"/>
    <w:rsid w:val="00652D7C"/>
    <w:rsid w:val="00653B34"/>
    <w:rsid w:val="00654271"/>
    <w:rsid w:val="00654E0C"/>
    <w:rsid w:val="0065664F"/>
    <w:rsid w:val="0066176C"/>
    <w:rsid w:val="00661A15"/>
    <w:rsid w:val="006628B3"/>
    <w:rsid w:val="0066644F"/>
    <w:rsid w:val="006669D7"/>
    <w:rsid w:val="006708B4"/>
    <w:rsid w:val="00670A29"/>
    <w:rsid w:val="006739FE"/>
    <w:rsid w:val="006746E9"/>
    <w:rsid w:val="00675C4C"/>
    <w:rsid w:val="00676366"/>
    <w:rsid w:val="00680FEF"/>
    <w:rsid w:val="00681943"/>
    <w:rsid w:val="00682EC2"/>
    <w:rsid w:val="006851F9"/>
    <w:rsid w:val="00685504"/>
    <w:rsid w:val="00692768"/>
    <w:rsid w:val="00693082"/>
    <w:rsid w:val="00693F10"/>
    <w:rsid w:val="006947D9"/>
    <w:rsid w:val="006965D4"/>
    <w:rsid w:val="006A5029"/>
    <w:rsid w:val="006A67FC"/>
    <w:rsid w:val="006B2E38"/>
    <w:rsid w:val="006B3608"/>
    <w:rsid w:val="006B3C33"/>
    <w:rsid w:val="006B4A67"/>
    <w:rsid w:val="006B4B3A"/>
    <w:rsid w:val="006B5A6E"/>
    <w:rsid w:val="006C2075"/>
    <w:rsid w:val="006C3129"/>
    <w:rsid w:val="006C578D"/>
    <w:rsid w:val="006D0C39"/>
    <w:rsid w:val="006D2365"/>
    <w:rsid w:val="006D30AD"/>
    <w:rsid w:val="006D411E"/>
    <w:rsid w:val="006D56A4"/>
    <w:rsid w:val="006D62BB"/>
    <w:rsid w:val="006E038B"/>
    <w:rsid w:val="006E3074"/>
    <w:rsid w:val="006E4F86"/>
    <w:rsid w:val="006E57DB"/>
    <w:rsid w:val="006E7182"/>
    <w:rsid w:val="006E7F20"/>
    <w:rsid w:val="006F0DE6"/>
    <w:rsid w:val="006F1BA2"/>
    <w:rsid w:val="006F6FCF"/>
    <w:rsid w:val="00701393"/>
    <w:rsid w:val="0071005F"/>
    <w:rsid w:val="00711564"/>
    <w:rsid w:val="00711C46"/>
    <w:rsid w:val="00714814"/>
    <w:rsid w:val="00714F4E"/>
    <w:rsid w:val="00715B4C"/>
    <w:rsid w:val="007161EC"/>
    <w:rsid w:val="00717766"/>
    <w:rsid w:val="00724ACC"/>
    <w:rsid w:val="00727771"/>
    <w:rsid w:val="007319E1"/>
    <w:rsid w:val="00733039"/>
    <w:rsid w:val="00733465"/>
    <w:rsid w:val="00735061"/>
    <w:rsid w:val="00737A3A"/>
    <w:rsid w:val="00737E21"/>
    <w:rsid w:val="00744FF1"/>
    <w:rsid w:val="00746FBC"/>
    <w:rsid w:val="00746FD7"/>
    <w:rsid w:val="0074702B"/>
    <w:rsid w:val="007518D6"/>
    <w:rsid w:val="00752F50"/>
    <w:rsid w:val="00762F1F"/>
    <w:rsid w:val="00767932"/>
    <w:rsid w:val="00771840"/>
    <w:rsid w:val="00772F12"/>
    <w:rsid w:val="00775943"/>
    <w:rsid w:val="00775A9A"/>
    <w:rsid w:val="00776559"/>
    <w:rsid w:val="007802E4"/>
    <w:rsid w:val="0078084D"/>
    <w:rsid w:val="00780A84"/>
    <w:rsid w:val="0078495C"/>
    <w:rsid w:val="007867FF"/>
    <w:rsid w:val="00792144"/>
    <w:rsid w:val="007925E1"/>
    <w:rsid w:val="0079271A"/>
    <w:rsid w:val="007937B8"/>
    <w:rsid w:val="00793848"/>
    <w:rsid w:val="0079751E"/>
    <w:rsid w:val="007A3EFE"/>
    <w:rsid w:val="007A4E1E"/>
    <w:rsid w:val="007B1296"/>
    <w:rsid w:val="007B36E5"/>
    <w:rsid w:val="007B43F3"/>
    <w:rsid w:val="007B529C"/>
    <w:rsid w:val="007B709E"/>
    <w:rsid w:val="007B7579"/>
    <w:rsid w:val="007C1038"/>
    <w:rsid w:val="007C1119"/>
    <w:rsid w:val="007C44D5"/>
    <w:rsid w:val="007C605F"/>
    <w:rsid w:val="007D4E1F"/>
    <w:rsid w:val="007D59D4"/>
    <w:rsid w:val="007E1C57"/>
    <w:rsid w:val="007E2A83"/>
    <w:rsid w:val="007E4583"/>
    <w:rsid w:val="007E5B32"/>
    <w:rsid w:val="007E7274"/>
    <w:rsid w:val="007F0256"/>
    <w:rsid w:val="007F1AC9"/>
    <w:rsid w:val="007F1F02"/>
    <w:rsid w:val="007F2B2E"/>
    <w:rsid w:val="007F4457"/>
    <w:rsid w:val="007F5C00"/>
    <w:rsid w:val="007F5E58"/>
    <w:rsid w:val="007F6046"/>
    <w:rsid w:val="00800364"/>
    <w:rsid w:val="008011C7"/>
    <w:rsid w:val="0080235F"/>
    <w:rsid w:val="00805320"/>
    <w:rsid w:val="008057D9"/>
    <w:rsid w:val="008077C8"/>
    <w:rsid w:val="00810637"/>
    <w:rsid w:val="00813D3F"/>
    <w:rsid w:val="008156AB"/>
    <w:rsid w:val="00822EBF"/>
    <w:rsid w:val="00823133"/>
    <w:rsid w:val="00824F03"/>
    <w:rsid w:val="00831A31"/>
    <w:rsid w:val="0083204D"/>
    <w:rsid w:val="008336ED"/>
    <w:rsid w:val="00834101"/>
    <w:rsid w:val="0083534A"/>
    <w:rsid w:val="0083638F"/>
    <w:rsid w:val="00836724"/>
    <w:rsid w:val="00837E10"/>
    <w:rsid w:val="00841711"/>
    <w:rsid w:val="0084608B"/>
    <w:rsid w:val="00847040"/>
    <w:rsid w:val="0085113C"/>
    <w:rsid w:val="0085187C"/>
    <w:rsid w:val="00852675"/>
    <w:rsid w:val="008532F7"/>
    <w:rsid w:val="00854F81"/>
    <w:rsid w:val="00857B2B"/>
    <w:rsid w:val="00860B85"/>
    <w:rsid w:val="00862DB2"/>
    <w:rsid w:val="00865CBE"/>
    <w:rsid w:val="0086652D"/>
    <w:rsid w:val="008719F9"/>
    <w:rsid w:val="00871F21"/>
    <w:rsid w:val="00872A0B"/>
    <w:rsid w:val="00875515"/>
    <w:rsid w:val="008810CD"/>
    <w:rsid w:val="008821C1"/>
    <w:rsid w:val="00882703"/>
    <w:rsid w:val="00883F61"/>
    <w:rsid w:val="008852BA"/>
    <w:rsid w:val="00885807"/>
    <w:rsid w:val="00886BD7"/>
    <w:rsid w:val="008900FC"/>
    <w:rsid w:val="00891E1F"/>
    <w:rsid w:val="0089597A"/>
    <w:rsid w:val="008969AA"/>
    <w:rsid w:val="008973EC"/>
    <w:rsid w:val="008976F7"/>
    <w:rsid w:val="008A247F"/>
    <w:rsid w:val="008A3D99"/>
    <w:rsid w:val="008A7779"/>
    <w:rsid w:val="008A7C56"/>
    <w:rsid w:val="008B4ED0"/>
    <w:rsid w:val="008C23B8"/>
    <w:rsid w:val="008C28E1"/>
    <w:rsid w:val="008C6246"/>
    <w:rsid w:val="008C6416"/>
    <w:rsid w:val="008D5ED1"/>
    <w:rsid w:val="008D6ADB"/>
    <w:rsid w:val="008D742F"/>
    <w:rsid w:val="008E2F62"/>
    <w:rsid w:val="008E53F5"/>
    <w:rsid w:val="008E6FD0"/>
    <w:rsid w:val="008F1441"/>
    <w:rsid w:val="008F220C"/>
    <w:rsid w:val="008F3540"/>
    <w:rsid w:val="008F656C"/>
    <w:rsid w:val="008F759B"/>
    <w:rsid w:val="00903248"/>
    <w:rsid w:val="00903E04"/>
    <w:rsid w:val="00907A2C"/>
    <w:rsid w:val="00912C42"/>
    <w:rsid w:val="00915B5F"/>
    <w:rsid w:val="009171D5"/>
    <w:rsid w:val="0091791C"/>
    <w:rsid w:val="00924F80"/>
    <w:rsid w:val="00927D29"/>
    <w:rsid w:val="0093034F"/>
    <w:rsid w:val="00931694"/>
    <w:rsid w:val="00931A4F"/>
    <w:rsid w:val="0093767D"/>
    <w:rsid w:val="009422C4"/>
    <w:rsid w:val="00942C23"/>
    <w:rsid w:val="00947AFE"/>
    <w:rsid w:val="009500FD"/>
    <w:rsid w:val="00950671"/>
    <w:rsid w:val="00952680"/>
    <w:rsid w:val="009532B6"/>
    <w:rsid w:val="00954A08"/>
    <w:rsid w:val="00956D2D"/>
    <w:rsid w:val="00956DB3"/>
    <w:rsid w:val="00956EFA"/>
    <w:rsid w:val="0095709E"/>
    <w:rsid w:val="00963057"/>
    <w:rsid w:val="0096703A"/>
    <w:rsid w:val="00972D6C"/>
    <w:rsid w:val="00973CA8"/>
    <w:rsid w:val="00975916"/>
    <w:rsid w:val="00976350"/>
    <w:rsid w:val="00977982"/>
    <w:rsid w:val="0098368E"/>
    <w:rsid w:val="00984D69"/>
    <w:rsid w:val="00985D99"/>
    <w:rsid w:val="009862AB"/>
    <w:rsid w:val="00987D68"/>
    <w:rsid w:val="00991675"/>
    <w:rsid w:val="00993D55"/>
    <w:rsid w:val="009951BE"/>
    <w:rsid w:val="00995B08"/>
    <w:rsid w:val="009960DB"/>
    <w:rsid w:val="009965FB"/>
    <w:rsid w:val="009A2FB9"/>
    <w:rsid w:val="009A4899"/>
    <w:rsid w:val="009A53A1"/>
    <w:rsid w:val="009A5998"/>
    <w:rsid w:val="009A64C0"/>
    <w:rsid w:val="009A67DD"/>
    <w:rsid w:val="009B0FDF"/>
    <w:rsid w:val="009B37A2"/>
    <w:rsid w:val="009B66D0"/>
    <w:rsid w:val="009B7ACC"/>
    <w:rsid w:val="009C008A"/>
    <w:rsid w:val="009C56CC"/>
    <w:rsid w:val="009C61C2"/>
    <w:rsid w:val="009C6BC4"/>
    <w:rsid w:val="009D1BB7"/>
    <w:rsid w:val="009D5C8D"/>
    <w:rsid w:val="009D6460"/>
    <w:rsid w:val="009D6E67"/>
    <w:rsid w:val="009E3162"/>
    <w:rsid w:val="009E4D95"/>
    <w:rsid w:val="009E648E"/>
    <w:rsid w:val="009E720C"/>
    <w:rsid w:val="009E72EA"/>
    <w:rsid w:val="009E7BCD"/>
    <w:rsid w:val="009F00FB"/>
    <w:rsid w:val="009F0DF6"/>
    <w:rsid w:val="00A04EA9"/>
    <w:rsid w:val="00A071FB"/>
    <w:rsid w:val="00A07FDB"/>
    <w:rsid w:val="00A122EE"/>
    <w:rsid w:val="00A131F2"/>
    <w:rsid w:val="00A14D84"/>
    <w:rsid w:val="00A15409"/>
    <w:rsid w:val="00A1571B"/>
    <w:rsid w:val="00A22C7A"/>
    <w:rsid w:val="00A23795"/>
    <w:rsid w:val="00A2518B"/>
    <w:rsid w:val="00A263AF"/>
    <w:rsid w:val="00A2751F"/>
    <w:rsid w:val="00A30BB5"/>
    <w:rsid w:val="00A31856"/>
    <w:rsid w:val="00A323AD"/>
    <w:rsid w:val="00A36A5F"/>
    <w:rsid w:val="00A3722A"/>
    <w:rsid w:val="00A40F80"/>
    <w:rsid w:val="00A41DF3"/>
    <w:rsid w:val="00A4385D"/>
    <w:rsid w:val="00A43DE8"/>
    <w:rsid w:val="00A47366"/>
    <w:rsid w:val="00A52E58"/>
    <w:rsid w:val="00A54571"/>
    <w:rsid w:val="00A54C66"/>
    <w:rsid w:val="00A57474"/>
    <w:rsid w:val="00A61528"/>
    <w:rsid w:val="00A623AF"/>
    <w:rsid w:val="00A62D79"/>
    <w:rsid w:val="00A641F6"/>
    <w:rsid w:val="00A656F5"/>
    <w:rsid w:val="00A665FA"/>
    <w:rsid w:val="00A66BDB"/>
    <w:rsid w:val="00A67EEB"/>
    <w:rsid w:val="00A742EF"/>
    <w:rsid w:val="00A82074"/>
    <w:rsid w:val="00A83A1B"/>
    <w:rsid w:val="00A86331"/>
    <w:rsid w:val="00A9106A"/>
    <w:rsid w:val="00A91F02"/>
    <w:rsid w:val="00A94EF4"/>
    <w:rsid w:val="00A96161"/>
    <w:rsid w:val="00A9652C"/>
    <w:rsid w:val="00A9702A"/>
    <w:rsid w:val="00A977BD"/>
    <w:rsid w:val="00AA0FF3"/>
    <w:rsid w:val="00AA224E"/>
    <w:rsid w:val="00AA2BBF"/>
    <w:rsid w:val="00AA75CC"/>
    <w:rsid w:val="00AB10D2"/>
    <w:rsid w:val="00AC08D3"/>
    <w:rsid w:val="00AC173A"/>
    <w:rsid w:val="00AC1F9B"/>
    <w:rsid w:val="00AC6126"/>
    <w:rsid w:val="00AD522E"/>
    <w:rsid w:val="00AE28A3"/>
    <w:rsid w:val="00AE309E"/>
    <w:rsid w:val="00AE3215"/>
    <w:rsid w:val="00AE517A"/>
    <w:rsid w:val="00AE522A"/>
    <w:rsid w:val="00AF0CF8"/>
    <w:rsid w:val="00AF41EC"/>
    <w:rsid w:val="00AF5FC8"/>
    <w:rsid w:val="00AF70D0"/>
    <w:rsid w:val="00B00BB4"/>
    <w:rsid w:val="00B04277"/>
    <w:rsid w:val="00B04D5C"/>
    <w:rsid w:val="00B05837"/>
    <w:rsid w:val="00B10885"/>
    <w:rsid w:val="00B13EB9"/>
    <w:rsid w:val="00B1423E"/>
    <w:rsid w:val="00B14D5A"/>
    <w:rsid w:val="00B15252"/>
    <w:rsid w:val="00B17AE5"/>
    <w:rsid w:val="00B221CE"/>
    <w:rsid w:val="00B26EAD"/>
    <w:rsid w:val="00B27CEA"/>
    <w:rsid w:val="00B30A23"/>
    <w:rsid w:val="00B321F7"/>
    <w:rsid w:val="00B3373A"/>
    <w:rsid w:val="00B33FA8"/>
    <w:rsid w:val="00B357B9"/>
    <w:rsid w:val="00B439EE"/>
    <w:rsid w:val="00B44A6D"/>
    <w:rsid w:val="00B459D6"/>
    <w:rsid w:val="00B46511"/>
    <w:rsid w:val="00B50673"/>
    <w:rsid w:val="00B549E0"/>
    <w:rsid w:val="00B60176"/>
    <w:rsid w:val="00B623B7"/>
    <w:rsid w:val="00B64EC5"/>
    <w:rsid w:val="00B657CC"/>
    <w:rsid w:val="00B73778"/>
    <w:rsid w:val="00B75803"/>
    <w:rsid w:val="00B77124"/>
    <w:rsid w:val="00B80B81"/>
    <w:rsid w:val="00B81328"/>
    <w:rsid w:val="00B83EFB"/>
    <w:rsid w:val="00B84DA8"/>
    <w:rsid w:val="00B84ED2"/>
    <w:rsid w:val="00B87D41"/>
    <w:rsid w:val="00B90EA9"/>
    <w:rsid w:val="00B94099"/>
    <w:rsid w:val="00B940CC"/>
    <w:rsid w:val="00B940E6"/>
    <w:rsid w:val="00B94282"/>
    <w:rsid w:val="00B94A58"/>
    <w:rsid w:val="00B94F9B"/>
    <w:rsid w:val="00B97E67"/>
    <w:rsid w:val="00BA2E62"/>
    <w:rsid w:val="00BA3AA5"/>
    <w:rsid w:val="00BA4722"/>
    <w:rsid w:val="00BA5EBD"/>
    <w:rsid w:val="00BB05D6"/>
    <w:rsid w:val="00BB06AD"/>
    <w:rsid w:val="00BB22C1"/>
    <w:rsid w:val="00BB2C3B"/>
    <w:rsid w:val="00BB3756"/>
    <w:rsid w:val="00BB3835"/>
    <w:rsid w:val="00BB3ABC"/>
    <w:rsid w:val="00BC2B85"/>
    <w:rsid w:val="00BC6192"/>
    <w:rsid w:val="00BD13E6"/>
    <w:rsid w:val="00BD3473"/>
    <w:rsid w:val="00BD437B"/>
    <w:rsid w:val="00BD615E"/>
    <w:rsid w:val="00BE164B"/>
    <w:rsid w:val="00BE2A67"/>
    <w:rsid w:val="00BE2E89"/>
    <w:rsid w:val="00BE430C"/>
    <w:rsid w:val="00BE50FE"/>
    <w:rsid w:val="00BE7F31"/>
    <w:rsid w:val="00BE7FB7"/>
    <w:rsid w:val="00BF0494"/>
    <w:rsid w:val="00BF089D"/>
    <w:rsid w:val="00BF1910"/>
    <w:rsid w:val="00BF1ED3"/>
    <w:rsid w:val="00BF2472"/>
    <w:rsid w:val="00BF3AAA"/>
    <w:rsid w:val="00BF3F3D"/>
    <w:rsid w:val="00BF6913"/>
    <w:rsid w:val="00C01C27"/>
    <w:rsid w:val="00C01DF8"/>
    <w:rsid w:val="00C02860"/>
    <w:rsid w:val="00C02CA6"/>
    <w:rsid w:val="00C04E40"/>
    <w:rsid w:val="00C102B0"/>
    <w:rsid w:val="00C170A7"/>
    <w:rsid w:val="00C17721"/>
    <w:rsid w:val="00C17900"/>
    <w:rsid w:val="00C21E5C"/>
    <w:rsid w:val="00C350A6"/>
    <w:rsid w:val="00C37FC7"/>
    <w:rsid w:val="00C443BF"/>
    <w:rsid w:val="00C45A25"/>
    <w:rsid w:val="00C46DD9"/>
    <w:rsid w:val="00C51BF0"/>
    <w:rsid w:val="00C544D2"/>
    <w:rsid w:val="00C5565B"/>
    <w:rsid w:val="00C61C4C"/>
    <w:rsid w:val="00C706EA"/>
    <w:rsid w:val="00C72155"/>
    <w:rsid w:val="00C7366D"/>
    <w:rsid w:val="00C76BAD"/>
    <w:rsid w:val="00C772B7"/>
    <w:rsid w:val="00C82CB6"/>
    <w:rsid w:val="00C866CD"/>
    <w:rsid w:val="00C871DC"/>
    <w:rsid w:val="00C873B1"/>
    <w:rsid w:val="00C92768"/>
    <w:rsid w:val="00C934F9"/>
    <w:rsid w:val="00CA4C73"/>
    <w:rsid w:val="00CA55AD"/>
    <w:rsid w:val="00CB1F02"/>
    <w:rsid w:val="00CB4BFD"/>
    <w:rsid w:val="00CB5F04"/>
    <w:rsid w:val="00CC083D"/>
    <w:rsid w:val="00CC1297"/>
    <w:rsid w:val="00CC3301"/>
    <w:rsid w:val="00CC456C"/>
    <w:rsid w:val="00CC5308"/>
    <w:rsid w:val="00CC553E"/>
    <w:rsid w:val="00CC6617"/>
    <w:rsid w:val="00CC6A82"/>
    <w:rsid w:val="00CC762E"/>
    <w:rsid w:val="00CD0593"/>
    <w:rsid w:val="00CD56EC"/>
    <w:rsid w:val="00CD753C"/>
    <w:rsid w:val="00CE04FD"/>
    <w:rsid w:val="00CE22FB"/>
    <w:rsid w:val="00CE3B5E"/>
    <w:rsid w:val="00CE477F"/>
    <w:rsid w:val="00CE58C3"/>
    <w:rsid w:val="00CE5F9A"/>
    <w:rsid w:val="00CE6ECE"/>
    <w:rsid w:val="00CF1589"/>
    <w:rsid w:val="00CF1B10"/>
    <w:rsid w:val="00CF2724"/>
    <w:rsid w:val="00CF3017"/>
    <w:rsid w:val="00CF5092"/>
    <w:rsid w:val="00CF684B"/>
    <w:rsid w:val="00CF6A37"/>
    <w:rsid w:val="00CF7C37"/>
    <w:rsid w:val="00D0117F"/>
    <w:rsid w:val="00D0639F"/>
    <w:rsid w:val="00D06B08"/>
    <w:rsid w:val="00D103B1"/>
    <w:rsid w:val="00D13073"/>
    <w:rsid w:val="00D13D71"/>
    <w:rsid w:val="00D142CC"/>
    <w:rsid w:val="00D14DC0"/>
    <w:rsid w:val="00D15295"/>
    <w:rsid w:val="00D153C9"/>
    <w:rsid w:val="00D15C56"/>
    <w:rsid w:val="00D160AE"/>
    <w:rsid w:val="00D17AD4"/>
    <w:rsid w:val="00D235CB"/>
    <w:rsid w:val="00D2488C"/>
    <w:rsid w:val="00D27A42"/>
    <w:rsid w:val="00D30106"/>
    <w:rsid w:val="00D32AEC"/>
    <w:rsid w:val="00D36627"/>
    <w:rsid w:val="00D41C9B"/>
    <w:rsid w:val="00D425F8"/>
    <w:rsid w:val="00D4635D"/>
    <w:rsid w:val="00D47613"/>
    <w:rsid w:val="00D51EAF"/>
    <w:rsid w:val="00D557C7"/>
    <w:rsid w:val="00D56E2A"/>
    <w:rsid w:val="00D56F33"/>
    <w:rsid w:val="00D57865"/>
    <w:rsid w:val="00D63031"/>
    <w:rsid w:val="00D66300"/>
    <w:rsid w:val="00D665B3"/>
    <w:rsid w:val="00D66F35"/>
    <w:rsid w:val="00D71108"/>
    <w:rsid w:val="00D72A8A"/>
    <w:rsid w:val="00D76A1C"/>
    <w:rsid w:val="00D800A0"/>
    <w:rsid w:val="00D826AD"/>
    <w:rsid w:val="00D8418A"/>
    <w:rsid w:val="00D84859"/>
    <w:rsid w:val="00D84C8D"/>
    <w:rsid w:val="00D9448C"/>
    <w:rsid w:val="00D94D0D"/>
    <w:rsid w:val="00D96D59"/>
    <w:rsid w:val="00D96D94"/>
    <w:rsid w:val="00DA7180"/>
    <w:rsid w:val="00DB00C0"/>
    <w:rsid w:val="00DB0450"/>
    <w:rsid w:val="00DB274D"/>
    <w:rsid w:val="00DB3171"/>
    <w:rsid w:val="00DC27B3"/>
    <w:rsid w:val="00DC4167"/>
    <w:rsid w:val="00DC51AC"/>
    <w:rsid w:val="00DD2D10"/>
    <w:rsid w:val="00DD2E9E"/>
    <w:rsid w:val="00DD3DB6"/>
    <w:rsid w:val="00DD7319"/>
    <w:rsid w:val="00DD7FC6"/>
    <w:rsid w:val="00DE02B2"/>
    <w:rsid w:val="00DE1DE6"/>
    <w:rsid w:val="00DE2147"/>
    <w:rsid w:val="00DE47CB"/>
    <w:rsid w:val="00DF735A"/>
    <w:rsid w:val="00E0137E"/>
    <w:rsid w:val="00E01A13"/>
    <w:rsid w:val="00E04704"/>
    <w:rsid w:val="00E05437"/>
    <w:rsid w:val="00E06E1A"/>
    <w:rsid w:val="00E07505"/>
    <w:rsid w:val="00E07FE4"/>
    <w:rsid w:val="00E109A3"/>
    <w:rsid w:val="00E115BD"/>
    <w:rsid w:val="00E166CC"/>
    <w:rsid w:val="00E168FC"/>
    <w:rsid w:val="00E20E4B"/>
    <w:rsid w:val="00E216CA"/>
    <w:rsid w:val="00E24B42"/>
    <w:rsid w:val="00E31940"/>
    <w:rsid w:val="00E34AC9"/>
    <w:rsid w:val="00E353DD"/>
    <w:rsid w:val="00E405C0"/>
    <w:rsid w:val="00E41017"/>
    <w:rsid w:val="00E45035"/>
    <w:rsid w:val="00E46A1B"/>
    <w:rsid w:val="00E46B85"/>
    <w:rsid w:val="00E51086"/>
    <w:rsid w:val="00E510EE"/>
    <w:rsid w:val="00E556B8"/>
    <w:rsid w:val="00E55CF3"/>
    <w:rsid w:val="00E60FDE"/>
    <w:rsid w:val="00E61687"/>
    <w:rsid w:val="00E61B74"/>
    <w:rsid w:val="00E62ED3"/>
    <w:rsid w:val="00E64191"/>
    <w:rsid w:val="00E66F61"/>
    <w:rsid w:val="00E671B8"/>
    <w:rsid w:val="00E71886"/>
    <w:rsid w:val="00E73149"/>
    <w:rsid w:val="00E773CD"/>
    <w:rsid w:val="00E77F24"/>
    <w:rsid w:val="00E813E0"/>
    <w:rsid w:val="00E81861"/>
    <w:rsid w:val="00E82A67"/>
    <w:rsid w:val="00E8466A"/>
    <w:rsid w:val="00E84E6A"/>
    <w:rsid w:val="00E857F6"/>
    <w:rsid w:val="00E86806"/>
    <w:rsid w:val="00E91236"/>
    <w:rsid w:val="00E919B3"/>
    <w:rsid w:val="00E93448"/>
    <w:rsid w:val="00E94651"/>
    <w:rsid w:val="00EA0B95"/>
    <w:rsid w:val="00EA109A"/>
    <w:rsid w:val="00EA23FB"/>
    <w:rsid w:val="00EB05C3"/>
    <w:rsid w:val="00EB2450"/>
    <w:rsid w:val="00EB3F8F"/>
    <w:rsid w:val="00EB5554"/>
    <w:rsid w:val="00EB6314"/>
    <w:rsid w:val="00EB671C"/>
    <w:rsid w:val="00EC0953"/>
    <w:rsid w:val="00EC1392"/>
    <w:rsid w:val="00EC1AB7"/>
    <w:rsid w:val="00EC59AB"/>
    <w:rsid w:val="00EC71CC"/>
    <w:rsid w:val="00ED0FF3"/>
    <w:rsid w:val="00ED14E0"/>
    <w:rsid w:val="00ED230F"/>
    <w:rsid w:val="00ED2643"/>
    <w:rsid w:val="00ED370D"/>
    <w:rsid w:val="00ED3B37"/>
    <w:rsid w:val="00ED524F"/>
    <w:rsid w:val="00ED5F05"/>
    <w:rsid w:val="00EE1A90"/>
    <w:rsid w:val="00EE2405"/>
    <w:rsid w:val="00EE2660"/>
    <w:rsid w:val="00EE64BD"/>
    <w:rsid w:val="00EF050A"/>
    <w:rsid w:val="00EF0A99"/>
    <w:rsid w:val="00EF27D6"/>
    <w:rsid w:val="00EF283C"/>
    <w:rsid w:val="00EF2C93"/>
    <w:rsid w:val="00EF5A9A"/>
    <w:rsid w:val="00F05CD7"/>
    <w:rsid w:val="00F063A9"/>
    <w:rsid w:val="00F06B36"/>
    <w:rsid w:val="00F079B4"/>
    <w:rsid w:val="00F07D79"/>
    <w:rsid w:val="00F115F1"/>
    <w:rsid w:val="00F116CE"/>
    <w:rsid w:val="00F123D9"/>
    <w:rsid w:val="00F1303C"/>
    <w:rsid w:val="00F13F53"/>
    <w:rsid w:val="00F165E4"/>
    <w:rsid w:val="00F175CF"/>
    <w:rsid w:val="00F21950"/>
    <w:rsid w:val="00F229FB"/>
    <w:rsid w:val="00F245A0"/>
    <w:rsid w:val="00F26BF2"/>
    <w:rsid w:val="00F31BF1"/>
    <w:rsid w:val="00F32B4A"/>
    <w:rsid w:val="00F32BD7"/>
    <w:rsid w:val="00F33457"/>
    <w:rsid w:val="00F359E2"/>
    <w:rsid w:val="00F4028D"/>
    <w:rsid w:val="00F443C7"/>
    <w:rsid w:val="00F44D11"/>
    <w:rsid w:val="00F45FA4"/>
    <w:rsid w:val="00F4692F"/>
    <w:rsid w:val="00F50D66"/>
    <w:rsid w:val="00F52F2D"/>
    <w:rsid w:val="00F53A13"/>
    <w:rsid w:val="00F60434"/>
    <w:rsid w:val="00F64237"/>
    <w:rsid w:val="00F669E8"/>
    <w:rsid w:val="00F67A57"/>
    <w:rsid w:val="00F716B0"/>
    <w:rsid w:val="00F720C5"/>
    <w:rsid w:val="00F7321E"/>
    <w:rsid w:val="00F74ED1"/>
    <w:rsid w:val="00F766BA"/>
    <w:rsid w:val="00F77EC7"/>
    <w:rsid w:val="00F80F07"/>
    <w:rsid w:val="00F819CA"/>
    <w:rsid w:val="00F91F41"/>
    <w:rsid w:val="00FB1427"/>
    <w:rsid w:val="00FB2BD7"/>
    <w:rsid w:val="00FB3A45"/>
    <w:rsid w:val="00FB4289"/>
    <w:rsid w:val="00FB54A9"/>
    <w:rsid w:val="00FB6995"/>
    <w:rsid w:val="00FC0AC8"/>
    <w:rsid w:val="00FC2444"/>
    <w:rsid w:val="00FC3963"/>
    <w:rsid w:val="00FC5CB2"/>
    <w:rsid w:val="00FC66F8"/>
    <w:rsid w:val="00FD0CA5"/>
    <w:rsid w:val="00FD0F68"/>
    <w:rsid w:val="00FD28FC"/>
    <w:rsid w:val="00FD3DAE"/>
    <w:rsid w:val="00FD4711"/>
    <w:rsid w:val="00FD5EE4"/>
    <w:rsid w:val="00FD715E"/>
    <w:rsid w:val="00FE0492"/>
    <w:rsid w:val="00FE42B2"/>
    <w:rsid w:val="00FE5B3F"/>
    <w:rsid w:val="00FE644B"/>
    <w:rsid w:val="00FE7C87"/>
    <w:rsid w:val="00FF0864"/>
    <w:rsid w:val="00FF1169"/>
    <w:rsid w:val="00FF42C7"/>
    <w:rsid w:val="00FF4EB6"/>
    <w:rsid w:val="00FF68A3"/>
    <w:rsid w:val="00FF6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886973"/>
  <w15:chartTrackingRefBased/>
  <w15:docId w15:val="{AF69AEAA-2B0F-48D5-ACF0-FD6A0DAEE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2">
    <w:name w:val="Normal"/>
    <w:qFormat/>
    <w:rsid w:val="000B1091"/>
    <w:pPr>
      <w:spacing w:after="0" w:line="24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2"/>
    <w:next w:val="a3"/>
    <w:link w:val="10"/>
    <w:uiPriority w:val="9"/>
    <w:qFormat/>
    <w:rsid w:val="00D13073"/>
    <w:pPr>
      <w:keepNext/>
      <w:keepLines/>
      <w:pageBreakBefore/>
      <w:numPr>
        <w:numId w:val="1"/>
      </w:numPr>
      <w:spacing w:after="482" w:line="360" w:lineRule="auto"/>
      <w:outlineLvl w:val="0"/>
    </w:pPr>
    <w:rPr>
      <w:rFonts w:eastAsiaTheme="majorEastAsia" w:cstheme="majorBidi"/>
      <w:b/>
      <w:sz w:val="32"/>
      <w:szCs w:val="40"/>
    </w:rPr>
  </w:style>
  <w:style w:type="paragraph" w:styleId="2">
    <w:name w:val="heading 2"/>
    <w:basedOn w:val="1"/>
    <w:next w:val="a3"/>
    <w:link w:val="20"/>
    <w:uiPriority w:val="9"/>
    <w:unhideWhenUsed/>
    <w:qFormat/>
    <w:rsid w:val="007B1296"/>
    <w:pPr>
      <w:pageBreakBefore w:val="0"/>
      <w:numPr>
        <w:ilvl w:val="1"/>
      </w:numPr>
      <w:spacing w:before="482"/>
      <w:outlineLvl w:val="1"/>
    </w:pPr>
    <w:rPr>
      <w:sz w:val="28"/>
      <w:szCs w:val="32"/>
    </w:rPr>
  </w:style>
  <w:style w:type="paragraph" w:styleId="3">
    <w:name w:val="heading 3"/>
    <w:basedOn w:val="2"/>
    <w:next w:val="a3"/>
    <w:link w:val="30"/>
    <w:uiPriority w:val="9"/>
    <w:unhideWhenUsed/>
    <w:qFormat/>
    <w:rsid w:val="00135AB1"/>
    <w:pPr>
      <w:numPr>
        <w:ilvl w:val="2"/>
      </w:numPr>
      <w:outlineLvl w:val="2"/>
    </w:pPr>
    <w:rPr>
      <w:szCs w:val="28"/>
    </w:rPr>
  </w:style>
  <w:style w:type="paragraph" w:styleId="4">
    <w:name w:val="heading 4"/>
    <w:basedOn w:val="a2"/>
    <w:next w:val="a2"/>
    <w:link w:val="40"/>
    <w:uiPriority w:val="9"/>
    <w:semiHidden/>
    <w:unhideWhenUsed/>
    <w:rsid w:val="00313BD4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2"/>
    <w:next w:val="a2"/>
    <w:link w:val="50"/>
    <w:uiPriority w:val="9"/>
    <w:semiHidden/>
    <w:unhideWhenUsed/>
    <w:qFormat/>
    <w:rsid w:val="00313BD4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2"/>
    <w:next w:val="a2"/>
    <w:link w:val="60"/>
    <w:uiPriority w:val="9"/>
    <w:semiHidden/>
    <w:unhideWhenUsed/>
    <w:qFormat/>
    <w:rsid w:val="00313BD4"/>
    <w:pPr>
      <w:keepNext/>
      <w:keepLines/>
      <w:numPr>
        <w:ilvl w:val="5"/>
        <w:numId w:val="1"/>
      </w:numPr>
      <w:tabs>
        <w:tab w:val="num" w:pos="360"/>
      </w:tabs>
      <w:spacing w:before="40"/>
      <w:ind w:firstLine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2"/>
    <w:next w:val="a2"/>
    <w:link w:val="70"/>
    <w:uiPriority w:val="9"/>
    <w:semiHidden/>
    <w:unhideWhenUsed/>
    <w:qFormat/>
    <w:rsid w:val="00313BD4"/>
    <w:pPr>
      <w:keepNext/>
      <w:keepLines/>
      <w:numPr>
        <w:ilvl w:val="6"/>
        <w:numId w:val="1"/>
      </w:numPr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2"/>
    <w:next w:val="a2"/>
    <w:link w:val="80"/>
    <w:uiPriority w:val="9"/>
    <w:semiHidden/>
    <w:unhideWhenUsed/>
    <w:qFormat/>
    <w:rsid w:val="00313BD4"/>
    <w:pPr>
      <w:keepNext/>
      <w:keepLines/>
      <w:numPr>
        <w:ilvl w:val="7"/>
        <w:numId w:val="1"/>
      </w:numPr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2"/>
    <w:next w:val="a2"/>
    <w:link w:val="90"/>
    <w:uiPriority w:val="9"/>
    <w:semiHidden/>
    <w:unhideWhenUsed/>
    <w:qFormat/>
    <w:rsid w:val="00313BD4"/>
    <w:pPr>
      <w:keepNext/>
      <w:keepLines/>
      <w:numPr>
        <w:ilvl w:val="8"/>
        <w:numId w:val="1"/>
      </w:numPr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character" w:customStyle="1" w:styleId="10">
    <w:name w:val="Заголовок 1 Знак"/>
    <w:basedOn w:val="a4"/>
    <w:link w:val="1"/>
    <w:uiPriority w:val="9"/>
    <w:rsid w:val="00D13073"/>
    <w:rPr>
      <w:rFonts w:ascii="Times New Roman" w:eastAsiaTheme="majorEastAsia" w:hAnsi="Times New Roman" w:cstheme="majorBidi"/>
      <w:b/>
      <w:sz w:val="32"/>
      <w:szCs w:val="40"/>
    </w:rPr>
  </w:style>
  <w:style w:type="character" w:customStyle="1" w:styleId="20">
    <w:name w:val="Заголовок 2 Знак"/>
    <w:basedOn w:val="a4"/>
    <w:link w:val="2"/>
    <w:uiPriority w:val="9"/>
    <w:rsid w:val="007B1296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30">
    <w:name w:val="Заголовок 3 Знак"/>
    <w:basedOn w:val="a4"/>
    <w:link w:val="3"/>
    <w:uiPriority w:val="9"/>
    <w:rsid w:val="00135AB1"/>
    <w:rPr>
      <w:rFonts w:ascii="Times New Roman" w:eastAsiaTheme="majorEastAsia" w:hAnsi="Times New Roman" w:cstheme="majorBidi"/>
      <w:b/>
      <w:sz w:val="28"/>
      <w:szCs w:val="28"/>
    </w:rPr>
  </w:style>
  <w:style w:type="character" w:customStyle="1" w:styleId="40">
    <w:name w:val="Заголовок 4 Знак"/>
    <w:basedOn w:val="a4"/>
    <w:link w:val="4"/>
    <w:uiPriority w:val="9"/>
    <w:semiHidden/>
    <w:rsid w:val="00313BD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4"/>
    <w:link w:val="5"/>
    <w:uiPriority w:val="9"/>
    <w:semiHidden/>
    <w:rsid w:val="00313BD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4"/>
    <w:link w:val="6"/>
    <w:uiPriority w:val="9"/>
    <w:semiHidden/>
    <w:rsid w:val="00313BD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4"/>
    <w:link w:val="7"/>
    <w:uiPriority w:val="9"/>
    <w:semiHidden/>
    <w:rsid w:val="00313BD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4"/>
    <w:link w:val="8"/>
    <w:uiPriority w:val="9"/>
    <w:semiHidden/>
    <w:rsid w:val="00313BD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4"/>
    <w:link w:val="9"/>
    <w:uiPriority w:val="9"/>
    <w:semiHidden/>
    <w:rsid w:val="00313BD4"/>
    <w:rPr>
      <w:rFonts w:eastAsiaTheme="majorEastAsia" w:cstheme="majorBidi"/>
      <w:color w:val="272727" w:themeColor="text1" w:themeTint="D8"/>
    </w:rPr>
  </w:style>
  <w:style w:type="paragraph" w:styleId="a7">
    <w:name w:val="Title"/>
    <w:basedOn w:val="a2"/>
    <w:next w:val="a3"/>
    <w:link w:val="a8"/>
    <w:uiPriority w:val="10"/>
    <w:qFormat/>
    <w:rsid w:val="008532F7"/>
    <w:pPr>
      <w:pageBreakBefore/>
      <w:spacing w:after="482"/>
      <w:contextualSpacing/>
      <w:jc w:val="center"/>
    </w:pPr>
    <w:rPr>
      <w:rFonts w:eastAsiaTheme="majorEastAsia" w:cstheme="majorBidi"/>
      <w:b/>
      <w:caps/>
      <w:spacing w:val="-10"/>
      <w:kern w:val="28"/>
      <w:sz w:val="32"/>
      <w:szCs w:val="56"/>
    </w:rPr>
  </w:style>
  <w:style w:type="character" w:customStyle="1" w:styleId="a8">
    <w:name w:val="Заголовок Знак"/>
    <w:basedOn w:val="a4"/>
    <w:link w:val="a7"/>
    <w:uiPriority w:val="10"/>
    <w:rsid w:val="008532F7"/>
    <w:rPr>
      <w:rFonts w:ascii="Times New Roman" w:eastAsiaTheme="majorEastAsia" w:hAnsi="Times New Roman" w:cstheme="majorBidi"/>
      <w:b/>
      <w:caps/>
      <w:spacing w:val="-10"/>
      <w:kern w:val="28"/>
      <w:sz w:val="32"/>
      <w:szCs w:val="56"/>
    </w:rPr>
  </w:style>
  <w:style w:type="paragraph" w:styleId="a9">
    <w:name w:val="Subtitle"/>
    <w:basedOn w:val="a2"/>
    <w:next w:val="a2"/>
    <w:link w:val="aa"/>
    <w:uiPriority w:val="11"/>
    <w:qFormat/>
    <w:rsid w:val="00313B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a">
    <w:name w:val="Подзаголовок Знак"/>
    <w:basedOn w:val="a4"/>
    <w:link w:val="a9"/>
    <w:uiPriority w:val="11"/>
    <w:rsid w:val="00313B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2"/>
    <w:next w:val="a2"/>
    <w:link w:val="22"/>
    <w:uiPriority w:val="29"/>
    <w:qFormat/>
    <w:rsid w:val="00313B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4"/>
    <w:link w:val="21"/>
    <w:uiPriority w:val="29"/>
    <w:rsid w:val="00313BD4"/>
    <w:rPr>
      <w:i/>
      <w:iCs/>
      <w:color w:val="404040" w:themeColor="text1" w:themeTint="BF"/>
    </w:rPr>
  </w:style>
  <w:style w:type="paragraph" w:styleId="ab">
    <w:name w:val="List Paragraph"/>
    <w:basedOn w:val="a2"/>
    <w:uiPriority w:val="34"/>
    <w:qFormat/>
    <w:rsid w:val="00313BD4"/>
    <w:pPr>
      <w:ind w:left="720"/>
      <w:contextualSpacing/>
    </w:pPr>
  </w:style>
  <w:style w:type="character" w:styleId="ac">
    <w:name w:val="Intense Emphasis"/>
    <w:basedOn w:val="a4"/>
    <w:uiPriority w:val="21"/>
    <w:qFormat/>
    <w:rsid w:val="00313BD4"/>
    <w:rPr>
      <w:i/>
      <w:iCs/>
      <w:color w:val="0F4761" w:themeColor="accent1" w:themeShade="BF"/>
    </w:rPr>
  </w:style>
  <w:style w:type="paragraph" w:styleId="ad">
    <w:name w:val="Intense Quote"/>
    <w:basedOn w:val="a2"/>
    <w:next w:val="a2"/>
    <w:link w:val="ae"/>
    <w:uiPriority w:val="30"/>
    <w:qFormat/>
    <w:rsid w:val="00313B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e">
    <w:name w:val="Выделенная цитата Знак"/>
    <w:basedOn w:val="a4"/>
    <w:link w:val="ad"/>
    <w:uiPriority w:val="30"/>
    <w:rsid w:val="00313BD4"/>
    <w:rPr>
      <w:i/>
      <w:iCs/>
      <w:color w:val="0F4761" w:themeColor="accent1" w:themeShade="BF"/>
    </w:rPr>
  </w:style>
  <w:style w:type="character" w:styleId="af">
    <w:name w:val="Intense Reference"/>
    <w:basedOn w:val="a4"/>
    <w:uiPriority w:val="32"/>
    <w:qFormat/>
    <w:rsid w:val="00313BD4"/>
    <w:rPr>
      <w:b/>
      <w:bCs/>
      <w:smallCaps/>
      <w:color w:val="0F4761" w:themeColor="accent1" w:themeShade="BF"/>
      <w:spacing w:val="5"/>
    </w:rPr>
  </w:style>
  <w:style w:type="paragraph" w:customStyle="1" w:styleId="a3">
    <w:name w:val="Основной"/>
    <w:basedOn w:val="a2"/>
    <w:link w:val="af0"/>
    <w:qFormat/>
    <w:rsid w:val="00F31BF1"/>
    <w:pPr>
      <w:spacing w:line="360" w:lineRule="auto"/>
      <w:ind w:firstLine="709"/>
    </w:pPr>
  </w:style>
  <w:style w:type="character" w:customStyle="1" w:styleId="af0">
    <w:name w:val="Основной Знак"/>
    <w:basedOn w:val="a4"/>
    <w:link w:val="a3"/>
    <w:rsid w:val="00F31BF1"/>
    <w:rPr>
      <w:rFonts w:ascii="Times New Roman" w:hAnsi="Times New Roman"/>
      <w:sz w:val="28"/>
    </w:rPr>
  </w:style>
  <w:style w:type="table" w:styleId="af1">
    <w:name w:val="Table Grid"/>
    <w:basedOn w:val="a5"/>
    <w:uiPriority w:val="39"/>
    <w:rsid w:val="00157D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header"/>
    <w:basedOn w:val="a2"/>
    <w:link w:val="af3"/>
    <w:uiPriority w:val="99"/>
    <w:unhideWhenUsed/>
    <w:rsid w:val="007B1296"/>
    <w:pPr>
      <w:tabs>
        <w:tab w:val="center" w:pos="4677"/>
        <w:tab w:val="right" w:pos="9355"/>
      </w:tabs>
    </w:pPr>
  </w:style>
  <w:style w:type="character" w:customStyle="1" w:styleId="af3">
    <w:name w:val="Верхний колонтитул Знак"/>
    <w:basedOn w:val="a4"/>
    <w:link w:val="af2"/>
    <w:uiPriority w:val="99"/>
    <w:rsid w:val="007B1296"/>
    <w:rPr>
      <w:rFonts w:ascii="Times New Roman" w:hAnsi="Times New Roman"/>
      <w:sz w:val="28"/>
    </w:rPr>
  </w:style>
  <w:style w:type="paragraph" w:styleId="af4">
    <w:name w:val="footer"/>
    <w:basedOn w:val="a2"/>
    <w:link w:val="af5"/>
    <w:uiPriority w:val="99"/>
    <w:unhideWhenUsed/>
    <w:rsid w:val="007B1296"/>
    <w:pPr>
      <w:tabs>
        <w:tab w:val="center" w:pos="4677"/>
        <w:tab w:val="right" w:pos="9355"/>
      </w:tabs>
    </w:pPr>
  </w:style>
  <w:style w:type="character" w:customStyle="1" w:styleId="af5">
    <w:name w:val="Нижний колонтитул Знак"/>
    <w:basedOn w:val="a4"/>
    <w:link w:val="af4"/>
    <w:uiPriority w:val="99"/>
    <w:rsid w:val="007B1296"/>
    <w:rPr>
      <w:rFonts w:ascii="Times New Roman" w:hAnsi="Times New Roman"/>
      <w:sz w:val="28"/>
    </w:rPr>
  </w:style>
  <w:style w:type="paragraph" w:customStyle="1" w:styleId="a1">
    <w:name w:val="Список маркированный"/>
    <w:basedOn w:val="a3"/>
    <w:link w:val="af6"/>
    <w:qFormat/>
    <w:rsid w:val="006B2E38"/>
    <w:pPr>
      <w:numPr>
        <w:numId w:val="3"/>
      </w:numPr>
    </w:pPr>
  </w:style>
  <w:style w:type="character" w:customStyle="1" w:styleId="af6">
    <w:name w:val="Список маркированный Знак"/>
    <w:basedOn w:val="af0"/>
    <w:link w:val="a1"/>
    <w:rsid w:val="006B2E38"/>
    <w:rPr>
      <w:rFonts w:ascii="Times New Roman" w:hAnsi="Times New Roman"/>
      <w:sz w:val="28"/>
    </w:rPr>
  </w:style>
  <w:style w:type="paragraph" w:styleId="41">
    <w:name w:val="toc 4"/>
    <w:basedOn w:val="a2"/>
    <w:next w:val="a2"/>
    <w:autoRedefine/>
    <w:uiPriority w:val="39"/>
    <w:semiHidden/>
    <w:unhideWhenUsed/>
    <w:rsid w:val="00C02CA6"/>
    <w:pPr>
      <w:spacing w:after="100"/>
      <w:ind w:left="840"/>
    </w:pPr>
  </w:style>
  <w:style w:type="paragraph" w:styleId="11">
    <w:name w:val="toc 1"/>
    <w:basedOn w:val="a2"/>
    <w:next w:val="a2"/>
    <w:autoRedefine/>
    <w:uiPriority w:val="39"/>
    <w:unhideWhenUsed/>
    <w:rsid w:val="00C02CA6"/>
    <w:pPr>
      <w:spacing w:line="360" w:lineRule="auto"/>
      <w:ind w:left="709" w:right="284"/>
    </w:pPr>
  </w:style>
  <w:style w:type="paragraph" w:styleId="23">
    <w:name w:val="toc 2"/>
    <w:basedOn w:val="11"/>
    <w:next w:val="a2"/>
    <w:autoRedefine/>
    <w:uiPriority w:val="39"/>
    <w:unhideWhenUsed/>
    <w:rsid w:val="00C02CA6"/>
    <w:pPr>
      <w:tabs>
        <w:tab w:val="right" w:leader="dot" w:pos="9344"/>
      </w:tabs>
      <w:ind w:left="992"/>
    </w:pPr>
  </w:style>
  <w:style w:type="paragraph" w:styleId="31">
    <w:name w:val="toc 3"/>
    <w:basedOn w:val="23"/>
    <w:next w:val="a2"/>
    <w:autoRedefine/>
    <w:uiPriority w:val="39"/>
    <w:unhideWhenUsed/>
    <w:rsid w:val="00C02CA6"/>
    <w:pPr>
      <w:ind w:left="1276"/>
    </w:pPr>
  </w:style>
  <w:style w:type="character" w:styleId="af7">
    <w:name w:val="Hyperlink"/>
    <w:basedOn w:val="a4"/>
    <w:uiPriority w:val="99"/>
    <w:unhideWhenUsed/>
    <w:rsid w:val="00C02CA6"/>
    <w:rPr>
      <w:color w:val="467886" w:themeColor="hyperlink"/>
      <w:u w:val="single"/>
    </w:rPr>
  </w:style>
  <w:style w:type="paragraph" w:customStyle="1" w:styleId="af8">
    <w:name w:val="Заголовок Содержание"/>
    <w:basedOn w:val="a7"/>
    <w:link w:val="af9"/>
    <w:qFormat/>
    <w:rsid w:val="00C02CA6"/>
  </w:style>
  <w:style w:type="character" w:customStyle="1" w:styleId="af9">
    <w:name w:val="Заголовок Содержание Знак"/>
    <w:basedOn w:val="a8"/>
    <w:link w:val="af8"/>
    <w:rsid w:val="00C02CA6"/>
    <w:rPr>
      <w:rFonts w:ascii="Times New Roman" w:eastAsiaTheme="majorEastAsia" w:hAnsi="Times New Roman" w:cstheme="majorBidi"/>
      <w:b/>
      <w:caps/>
      <w:spacing w:val="-10"/>
      <w:kern w:val="28"/>
      <w:sz w:val="32"/>
      <w:szCs w:val="56"/>
    </w:rPr>
  </w:style>
  <w:style w:type="paragraph" w:styleId="afa">
    <w:name w:val="Normal (Web)"/>
    <w:basedOn w:val="a2"/>
    <w:uiPriority w:val="99"/>
    <w:semiHidden/>
    <w:unhideWhenUsed/>
    <w:rsid w:val="0022213E"/>
    <w:pPr>
      <w:spacing w:before="100" w:beforeAutospacing="1" w:after="100" w:afterAutospacing="1"/>
      <w:jc w:val="left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a0">
    <w:name w:val="Список буквенный"/>
    <w:basedOn w:val="a3"/>
    <w:link w:val="afb"/>
    <w:qFormat/>
    <w:rsid w:val="00A57474"/>
    <w:pPr>
      <w:numPr>
        <w:numId w:val="8"/>
      </w:numPr>
    </w:pPr>
  </w:style>
  <w:style w:type="character" w:customStyle="1" w:styleId="afb">
    <w:name w:val="Список буквенный Знак"/>
    <w:basedOn w:val="af0"/>
    <w:link w:val="a0"/>
    <w:rsid w:val="00A57474"/>
    <w:rPr>
      <w:rFonts w:ascii="Times New Roman" w:hAnsi="Times New Roman"/>
      <w:sz w:val="28"/>
    </w:rPr>
  </w:style>
  <w:style w:type="paragraph" w:customStyle="1" w:styleId="a">
    <w:name w:val="Список нумерованный"/>
    <w:basedOn w:val="a3"/>
    <w:link w:val="afc"/>
    <w:qFormat/>
    <w:rsid w:val="00F44D11"/>
    <w:pPr>
      <w:numPr>
        <w:numId w:val="9"/>
      </w:numPr>
    </w:pPr>
  </w:style>
  <w:style w:type="character" w:customStyle="1" w:styleId="afc">
    <w:name w:val="Список нумерованный Знак"/>
    <w:basedOn w:val="af0"/>
    <w:link w:val="a"/>
    <w:rsid w:val="00F44D11"/>
    <w:rPr>
      <w:rFonts w:ascii="Times New Roman" w:hAnsi="Times New Roman"/>
      <w:sz w:val="28"/>
    </w:rPr>
  </w:style>
  <w:style w:type="paragraph" w:customStyle="1" w:styleId="afd">
    <w:name w:val="Рисунок"/>
    <w:basedOn w:val="a2"/>
    <w:next w:val="a2"/>
    <w:qFormat/>
    <w:rsid w:val="00D160AE"/>
    <w:pPr>
      <w:keepNext/>
      <w:spacing w:before="482" w:after="642"/>
      <w:jc w:val="center"/>
    </w:pPr>
    <w:rPr>
      <w:noProof/>
      <w:color w:val="000000"/>
      <w:szCs w:val="28"/>
    </w:rPr>
  </w:style>
  <w:style w:type="paragraph" w:customStyle="1" w:styleId="afe">
    <w:name w:val="Подпись рисунка"/>
    <w:basedOn w:val="a2"/>
    <w:next w:val="a3"/>
    <w:link w:val="aff"/>
    <w:qFormat/>
    <w:rsid w:val="00CB5F04"/>
    <w:pPr>
      <w:spacing w:before="642" w:after="642"/>
      <w:jc w:val="center"/>
    </w:pPr>
  </w:style>
  <w:style w:type="character" w:customStyle="1" w:styleId="aff">
    <w:name w:val="Подпись рисунка Знак"/>
    <w:basedOn w:val="a4"/>
    <w:link w:val="afe"/>
    <w:rsid w:val="00CB5F04"/>
    <w:rPr>
      <w:rFonts w:ascii="Times New Roman" w:hAnsi="Times New Roman"/>
      <w:sz w:val="28"/>
    </w:rPr>
  </w:style>
  <w:style w:type="paragraph" w:customStyle="1" w:styleId="aff0">
    <w:name w:val="Листинг"/>
    <w:basedOn w:val="a2"/>
    <w:link w:val="aff1"/>
    <w:qFormat/>
    <w:rsid w:val="00D51EAF"/>
    <w:pPr>
      <w:spacing w:before="482" w:after="482"/>
      <w:contextualSpacing/>
      <w:jc w:val="left"/>
    </w:pPr>
    <w:rPr>
      <w:rFonts w:ascii="Courier New" w:hAnsi="Courier New" w:cs="Courier New"/>
      <w:sz w:val="24"/>
      <w:szCs w:val="20"/>
    </w:rPr>
  </w:style>
  <w:style w:type="character" w:customStyle="1" w:styleId="aff1">
    <w:name w:val="Листинг Знак"/>
    <w:basedOn w:val="a4"/>
    <w:link w:val="aff0"/>
    <w:rsid w:val="00D51EAF"/>
    <w:rPr>
      <w:rFonts w:ascii="Courier New" w:hAnsi="Courier New" w:cs="Courier New"/>
      <w:sz w:val="24"/>
      <w:szCs w:val="20"/>
    </w:rPr>
  </w:style>
  <w:style w:type="paragraph" w:customStyle="1" w:styleId="aff2">
    <w:name w:val="Подпись элемента"/>
    <w:basedOn w:val="a2"/>
    <w:qFormat/>
    <w:rsid w:val="00D160AE"/>
    <w:pPr>
      <w:spacing w:before="482" w:after="642"/>
    </w:pPr>
  </w:style>
  <w:style w:type="character" w:customStyle="1" w:styleId="docdata">
    <w:name w:val="docdata"/>
    <w:aliases w:val="docy,v5,1907,bqiaagaaeyqcaaagiaiaaapabgaabeggaaaaaaaaaaaaaaaaaaaaaaaaaaaaaaaaaaaaaaaaaaaaaaaaaaaaaaaaaaaaaaaaaaaaaaaaaaaaaaaaaaaaaaaaaaaaaaaaaaaaaaaaaaaaaaaaaaaaaaaaaaaaaaaaaaaaaaaaaaaaaaaaaaaaaaaaaaaaaaaaaaaaaaaaaaaaaaaaaaaaaaaaaaaaaaaaaaaaaaaa"/>
    <w:basedOn w:val="a4"/>
    <w:rsid w:val="000C03D0"/>
  </w:style>
  <w:style w:type="character" w:styleId="aff3">
    <w:name w:val="annotation reference"/>
    <w:basedOn w:val="a4"/>
    <w:uiPriority w:val="99"/>
    <w:semiHidden/>
    <w:unhideWhenUsed/>
    <w:rsid w:val="008011C7"/>
    <w:rPr>
      <w:sz w:val="16"/>
      <w:szCs w:val="16"/>
    </w:rPr>
  </w:style>
  <w:style w:type="paragraph" w:styleId="aff4">
    <w:name w:val="annotation text"/>
    <w:basedOn w:val="a2"/>
    <w:link w:val="aff5"/>
    <w:uiPriority w:val="99"/>
    <w:semiHidden/>
    <w:unhideWhenUsed/>
    <w:rsid w:val="008011C7"/>
    <w:rPr>
      <w:sz w:val="20"/>
      <w:szCs w:val="20"/>
    </w:rPr>
  </w:style>
  <w:style w:type="character" w:customStyle="1" w:styleId="aff5">
    <w:name w:val="Текст примечания Знак"/>
    <w:basedOn w:val="a4"/>
    <w:link w:val="aff4"/>
    <w:uiPriority w:val="99"/>
    <w:semiHidden/>
    <w:rsid w:val="008011C7"/>
    <w:rPr>
      <w:rFonts w:ascii="Times New Roman" w:hAnsi="Times New Roman"/>
      <w:sz w:val="20"/>
      <w:szCs w:val="20"/>
    </w:rPr>
  </w:style>
  <w:style w:type="paragraph" w:styleId="aff6">
    <w:name w:val="annotation subject"/>
    <w:basedOn w:val="aff4"/>
    <w:next w:val="aff4"/>
    <w:link w:val="aff7"/>
    <w:uiPriority w:val="99"/>
    <w:semiHidden/>
    <w:unhideWhenUsed/>
    <w:rsid w:val="008011C7"/>
    <w:rPr>
      <w:b/>
      <w:bCs/>
    </w:rPr>
  </w:style>
  <w:style w:type="character" w:customStyle="1" w:styleId="aff7">
    <w:name w:val="Тема примечания Знак"/>
    <w:basedOn w:val="aff5"/>
    <w:link w:val="aff6"/>
    <w:uiPriority w:val="99"/>
    <w:semiHidden/>
    <w:rsid w:val="008011C7"/>
    <w:rPr>
      <w:rFonts w:ascii="Times New Roman" w:hAnsi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91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5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8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55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08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32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42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4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72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13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2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73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8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69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87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127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25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4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1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9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0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8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5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4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5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2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4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0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5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25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1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9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6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7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26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1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2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6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6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3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2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4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6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4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4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5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9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7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9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7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5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7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4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0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7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4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4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7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2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9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2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6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2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1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9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7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6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3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8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7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9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3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2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5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4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9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9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2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1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5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5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1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4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772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577539">
          <w:marLeft w:val="0"/>
          <w:marRight w:val="0"/>
          <w:marTop w:val="0"/>
          <w:marBottom w:val="0"/>
          <w:divBdr>
            <w:top w:val="single" w:sz="2" w:space="15" w:color="E3E3E3"/>
            <w:left w:val="single" w:sz="2" w:space="15" w:color="E3E3E3"/>
            <w:bottom w:val="single" w:sz="2" w:space="12" w:color="E3E3E3"/>
            <w:right w:val="single" w:sz="2" w:space="15" w:color="E3E3E3"/>
          </w:divBdr>
          <w:divsChild>
            <w:div w:id="115221444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31" w:color="E3E3E3"/>
                <w:right w:val="single" w:sz="2" w:space="0" w:color="E3E3E3"/>
              </w:divBdr>
              <w:divsChild>
                <w:div w:id="2880477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8069009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37577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81683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320818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98492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59690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419378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1736203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06274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040203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29967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526214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48656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603108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55508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002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26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63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34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1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0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41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1095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28188572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602954814">
              <w:marLeft w:val="12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2681257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69947795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518292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50616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7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82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62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1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09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919680">
          <w:marLeft w:val="0"/>
          <w:marRight w:val="0"/>
          <w:marTop w:val="0"/>
          <w:marBottom w:val="0"/>
          <w:divBdr>
            <w:top w:val="single" w:sz="2" w:space="15" w:color="E3E3E3"/>
            <w:left w:val="single" w:sz="2" w:space="15" w:color="E3E3E3"/>
            <w:bottom w:val="single" w:sz="2" w:space="12" w:color="E3E3E3"/>
            <w:right w:val="single" w:sz="2" w:space="15" w:color="E3E3E3"/>
          </w:divBdr>
          <w:divsChild>
            <w:div w:id="102979220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31" w:color="E3E3E3"/>
                <w:right w:val="single" w:sz="2" w:space="0" w:color="E3E3E3"/>
              </w:divBdr>
              <w:divsChild>
                <w:div w:id="13929271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420931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10760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3117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22029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95479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724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7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Temp\Projects\&#1050;&#1091;&#1088;&#1089;&#1086;&#1074;&#1086;&#1081;%20&#1087;&#1088;&#1086;&#1077;&#1082;&#1090;\&#1050;&#1055;\Template%20&#8212;%20&#1082;&#1086;&#1087;&#1080;&#1103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FA326E-716A-44D0-AA21-0ED5808CD9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 — копия</Template>
  <TotalTime>850</TotalTime>
  <Pages>30</Pages>
  <Words>5561</Words>
  <Characters>31699</Characters>
  <Application>Microsoft Office Word</Application>
  <DocSecurity>0</DocSecurity>
  <Lines>264</Lines>
  <Paragraphs>74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Вячеслав Екимов</dc:creator>
  <cp:keywords/>
  <dc:description/>
  <cp:lastModifiedBy>кирилл клюшанов</cp:lastModifiedBy>
  <cp:revision>4</cp:revision>
  <cp:lastPrinted>2025-12-09T22:13:00Z</cp:lastPrinted>
  <dcterms:created xsi:type="dcterms:W3CDTF">2025-12-08T18:06:00Z</dcterms:created>
  <dcterms:modified xsi:type="dcterms:W3CDTF">2025-12-09T22:19:00Z</dcterms:modified>
</cp:coreProperties>
</file>